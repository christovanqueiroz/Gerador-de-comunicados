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61B13" w14:textId="77777777" w:rsidR="00E15985" w:rsidRPr="006873F0" w:rsidRDefault="00E15985" w:rsidP="00E15985">
      <w:pPr>
        <w:pStyle w:val="DefaultText"/>
        <w:rPr>
          <w:rFonts w:ascii="Arial" w:hAnsi="Arial" w:cs="Arial"/>
          <w:b/>
          <w:bCs/>
          <w:szCs w:val="24"/>
          <w:lang w:val="pt-BR"/>
        </w:rPr>
      </w:pPr>
      <w:r w:rsidRPr="006873F0">
        <w:rPr>
          <w:b/>
          <w:bCs/>
          <w:szCs w:val="24"/>
          <w:lang w:val="pt-BR"/>
        </w:rPr>
        <w:t>À</w:t>
      </w:r>
    </w:p>
    <w:p w14:paraId="76994F29" w14:textId="77777777" w:rsidR="00E15985" w:rsidRDefault="00E15985" w:rsidP="00E15985">
      <w:pPr>
        <w:pStyle w:val="DefaultText"/>
        <w:rPr>
          <w:rFonts w:ascii="Arial" w:hAnsi="Arial" w:cs="Arial"/>
          <w:b/>
          <w:szCs w:val="24"/>
          <w:lang w:val="pt-BR"/>
        </w:rPr>
      </w:pPr>
      <w:r w:rsidRPr="006873F0">
        <w:rPr>
          <w:rFonts w:ascii="Arial" w:hAnsi="Arial" w:cs="Arial"/>
          <w:b/>
          <w:szCs w:val="24"/>
          <w:lang w:val="pt-BR"/>
        </w:rPr>
        <w:t>Ministério da Agricultura</w:t>
      </w:r>
      <w:r>
        <w:rPr>
          <w:rFonts w:ascii="Arial" w:hAnsi="Arial" w:cs="Arial"/>
          <w:b/>
          <w:szCs w:val="24"/>
          <w:lang w:val="pt-BR"/>
        </w:rPr>
        <w:t>, Pecuária e Abastecimento.</w:t>
      </w:r>
    </w:p>
    <w:p w14:paraId="727EDEFD" w14:textId="77777777" w:rsidR="00E15985" w:rsidRPr="00BF604F" w:rsidRDefault="00E15985" w:rsidP="00E15985">
      <w:pPr>
        <w:pStyle w:val="Pr-formataoHTML"/>
        <w:rPr>
          <w:rFonts w:ascii="Arial" w:eastAsia="Times New Roman" w:hAnsi="Arial" w:cs="Arial"/>
          <w:b/>
          <w:color w:val="auto"/>
          <w:sz w:val="24"/>
          <w:szCs w:val="24"/>
        </w:rPr>
      </w:pPr>
      <w:r w:rsidRPr="001533D1">
        <w:rPr>
          <w:rFonts w:ascii="Arial" w:eastAsia="Times New Roman" w:hAnsi="Arial" w:cs="Arial"/>
          <w:b/>
          <w:color w:val="auto"/>
          <w:sz w:val="24"/>
          <w:szCs w:val="24"/>
        </w:rPr>
        <w:t>Serviço de Sanidade Vegetal - SFA/RS</w:t>
      </w:r>
    </w:p>
    <w:p w14:paraId="083D8879" w14:textId="77777777" w:rsidR="00E15985" w:rsidRPr="006873F0" w:rsidRDefault="00E15985" w:rsidP="00E15985">
      <w:pPr>
        <w:pStyle w:val="DefaultText"/>
        <w:rPr>
          <w:rFonts w:ascii="Arial" w:hAnsi="Arial" w:cs="Arial"/>
          <w:b/>
          <w:szCs w:val="24"/>
          <w:lang w:val="pt-BR"/>
        </w:rPr>
      </w:pPr>
      <w:r>
        <w:rPr>
          <w:rFonts w:ascii="Arial" w:hAnsi="Arial" w:cs="Arial"/>
          <w:b/>
          <w:szCs w:val="24"/>
          <w:lang w:val="pt-BR"/>
        </w:rPr>
        <w:t>A/C UVAGRO Caxias do Sul</w:t>
      </w:r>
    </w:p>
    <w:p w14:paraId="3BA94779" w14:textId="77777777" w:rsidR="000F0585" w:rsidRDefault="000F0585" w:rsidP="000F0585">
      <w:pPr>
        <w:pStyle w:val="DefaultText"/>
        <w:ind w:left="-284" w:firstLine="284"/>
        <w:rPr>
          <w:rFonts w:ascii="Arial Narrow" w:hAnsi="Arial Narrow"/>
          <w:b/>
          <w:sz w:val="22"/>
          <w:u w:val="single"/>
          <w:lang w:val="pt-BR"/>
        </w:rPr>
      </w:pPr>
    </w:p>
    <w:p w14:paraId="6827CBAA" w14:textId="77777777" w:rsidR="009C706F" w:rsidRDefault="004B4AE1" w:rsidP="004B4AE1">
      <w:pPr>
        <w:pStyle w:val="DefaultText"/>
        <w:ind w:left="-284" w:firstLine="284"/>
        <w:jc w:val="right"/>
        <w:rPr>
          <w:sz w:val="22"/>
          <w:u w:val="single"/>
          <w:lang w:val="pt-BR"/>
        </w:rPr>
      </w:pPr>
      <w:r>
        <w:rPr>
          <w:rFonts w:ascii="Arial Narrow" w:hAnsi="Arial Narrow"/>
          <w:b/>
          <w:sz w:val="22"/>
          <w:u w:val="single"/>
          <w:lang w:val="pt-BR"/>
        </w:rPr>
        <w:t xml:space="preserve">COMUNICADO DE TRATAMENTO </w:t>
      </w:r>
      <w:r w:rsidR="009C706F">
        <w:rPr>
          <w:rFonts w:ascii="Arial Narrow" w:hAnsi="Arial Narrow"/>
          <w:b/>
          <w:sz w:val="22"/>
          <w:u w:val="single"/>
          <w:lang w:val="pt-BR"/>
        </w:rPr>
        <w:t>FITOSSANITÁRIO</w:t>
      </w:r>
      <w:r>
        <w:rPr>
          <w:rFonts w:ascii="Arial Narrow" w:hAnsi="Arial Narrow"/>
          <w:b/>
          <w:sz w:val="22"/>
          <w:u w:val="single"/>
          <w:lang w:val="pt-BR"/>
        </w:rPr>
        <w:t xml:space="preserve"> </w:t>
      </w:r>
      <w:r w:rsidRPr="004B4AE1">
        <w:rPr>
          <w:rFonts w:ascii="Arial Narrow" w:hAnsi="Arial Narrow"/>
          <w:sz w:val="22"/>
          <w:lang w:val="pt-BR"/>
        </w:rPr>
        <w:t xml:space="preserve">                         </w:t>
      </w:r>
      <w:r w:rsidR="00A0683D">
        <w:rPr>
          <w:rFonts w:ascii="Arial Narrow" w:hAnsi="Arial Narrow"/>
          <w:sz w:val="22"/>
          <w:lang w:val="pt-BR"/>
        </w:rPr>
        <w:pict w14:anchorId="16466A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5pt;height:40.5pt">
            <v:imagedata r:id="rId8" o:title=""/>
          </v:shape>
        </w:pict>
      </w:r>
    </w:p>
    <w:p w14:paraId="59BD2960" w14:textId="77777777" w:rsidR="009C706F" w:rsidRDefault="009C706F">
      <w:pPr>
        <w:pStyle w:val="DefaultText"/>
        <w:jc w:val="center"/>
        <w:rPr>
          <w:sz w:val="22"/>
          <w:lang w:val="pt-BR"/>
        </w:rPr>
      </w:pPr>
    </w:p>
    <w:tbl>
      <w:tblPr>
        <w:tblW w:w="9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521"/>
        <w:gridCol w:w="1314"/>
        <w:gridCol w:w="1418"/>
        <w:gridCol w:w="243"/>
        <w:gridCol w:w="607"/>
        <w:gridCol w:w="2821"/>
      </w:tblGrid>
      <w:tr w:rsidR="006E7DA8" w:rsidRPr="00E76C9F" w14:paraId="32C7DAC4" w14:textId="77777777">
        <w:tblPrEx>
          <w:tblCellMar>
            <w:top w:w="0" w:type="dxa"/>
            <w:bottom w:w="0" w:type="dxa"/>
          </w:tblCellMar>
        </w:tblPrEx>
        <w:trPr>
          <w:trHeight w:val="297"/>
        </w:trPr>
        <w:tc>
          <w:tcPr>
            <w:tcW w:w="96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E921F0" w14:textId="77777777" w:rsidR="006E7DA8" w:rsidRPr="00E76C9F" w:rsidRDefault="006E7DA8" w:rsidP="00801D52">
            <w:pPr>
              <w:rPr>
                <w:lang w:val="pt-BR"/>
              </w:rPr>
            </w:pPr>
            <w:r w:rsidRPr="00E76C9F">
              <w:rPr>
                <w:lang w:val="pt-BR"/>
              </w:rPr>
              <w:t>Empre</w:t>
            </w:r>
            <w:r w:rsidR="00F70EA1" w:rsidRPr="00E76C9F">
              <w:rPr>
                <w:lang w:val="pt-BR"/>
              </w:rPr>
              <w:t>sa: TQF – Tratamento Fitossanitá</w:t>
            </w:r>
            <w:r w:rsidRPr="00E76C9F">
              <w:rPr>
                <w:lang w:val="pt-BR"/>
              </w:rPr>
              <w:t>rio Ltda.</w:t>
            </w:r>
          </w:p>
        </w:tc>
      </w:tr>
      <w:tr w:rsidR="006E7DA8" w:rsidRPr="00E76C9F" w14:paraId="417BFC35" w14:textId="77777777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6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205E3B" w14:textId="77777777" w:rsidR="006E7DA8" w:rsidRPr="00E76C9F" w:rsidRDefault="006E7DA8" w:rsidP="00801D52">
            <w:r w:rsidRPr="00E76C9F">
              <w:t>CNPJ: 07.547.156/0001-36</w:t>
            </w: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CBCCC8" w14:textId="77777777" w:rsidR="006E7DA8" w:rsidRPr="00E76C9F" w:rsidRDefault="006E7DA8" w:rsidP="00801D52">
            <w:r w:rsidRPr="00E76C9F">
              <w:t>I</w:t>
            </w:r>
            <w:r w:rsidR="00ED31A1">
              <w:t>nscr. Estadual: 043/0111410</w:t>
            </w:r>
          </w:p>
        </w:tc>
      </w:tr>
      <w:tr w:rsidR="006E7DA8" w:rsidRPr="00E76C9F" w14:paraId="52267130" w14:textId="77777777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6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875824" w14:textId="77777777" w:rsidR="006E7DA8" w:rsidRPr="00E76C9F" w:rsidRDefault="006E7DA8" w:rsidP="00801D52">
            <w:pPr>
              <w:rPr>
                <w:lang w:val="pt-BR"/>
              </w:rPr>
            </w:pPr>
            <w:r w:rsidRPr="00E76C9F">
              <w:rPr>
                <w:lang w:val="pt-BR"/>
              </w:rPr>
              <w:t>Endereço</w:t>
            </w:r>
            <w:r w:rsidR="009A3D55" w:rsidRPr="00E76C9F">
              <w:rPr>
                <w:lang w:val="pt-BR"/>
              </w:rPr>
              <w:t xml:space="preserve"> - Sede</w:t>
            </w:r>
            <w:r w:rsidRPr="00E76C9F">
              <w:rPr>
                <w:lang w:val="pt-BR"/>
              </w:rPr>
              <w:t xml:space="preserve">: </w:t>
            </w:r>
            <w:r w:rsidR="00BE7D4C" w:rsidRPr="00E76C9F">
              <w:rPr>
                <w:lang w:val="pt-BR"/>
              </w:rPr>
              <w:t>Rua</w:t>
            </w:r>
            <w:r w:rsidRPr="00E76C9F">
              <w:rPr>
                <w:lang w:val="pt-BR"/>
              </w:rPr>
              <w:t xml:space="preserve"> Monteiro Lobato, 341 – Bairro Parque- Esteio - </w:t>
            </w:r>
            <w:r w:rsidR="00BE7D4C" w:rsidRPr="00E76C9F">
              <w:rPr>
                <w:lang w:val="pt-BR"/>
              </w:rPr>
              <w:t>RS.</w:t>
            </w: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D4394" w14:textId="77777777" w:rsidR="006E7DA8" w:rsidRPr="00E76C9F" w:rsidRDefault="006E7DA8" w:rsidP="00801D52">
            <w:r w:rsidRPr="00E76C9F">
              <w:t>Fone/Fax: 051-3396-6161</w:t>
            </w:r>
          </w:p>
        </w:tc>
      </w:tr>
      <w:tr w:rsidR="00BE7D4C" w:rsidRPr="00E76C9F" w14:paraId="48CB48CE" w14:textId="77777777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D111FC" w14:textId="77777777" w:rsidR="00BE7D4C" w:rsidRPr="00E76C9F" w:rsidRDefault="00BE7D4C" w:rsidP="00801D52">
            <w:pPr>
              <w:rPr>
                <w:lang w:val="pt-BR"/>
              </w:rPr>
            </w:pPr>
            <w:r w:rsidRPr="00E76C9F">
              <w:rPr>
                <w:lang w:val="pt-BR"/>
              </w:rPr>
              <w:t>Responsável Técnico:</w:t>
            </w:r>
            <w:r w:rsidR="00484A1E" w:rsidRPr="00E76C9F">
              <w:rPr>
                <w:lang w:val="pt-BR"/>
              </w:rPr>
              <w:t xml:space="preserve"> </w:t>
            </w:r>
            <w:r w:rsidR="00F70EA1" w:rsidRPr="00E76C9F">
              <w:rPr>
                <w:lang w:val="pt-BR"/>
              </w:rPr>
              <w:t>E</w:t>
            </w:r>
            <w:r w:rsidR="004355F7" w:rsidRPr="00E76C9F">
              <w:rPr>
                <w:lang w:val="pt-BR"/>
              </w:rPr>
              <w:t xml:space="preserve">ngº. </w:t>
            </w:r>
            <w:r w:rsidR="00FB29A4" w:rsidRPr="00E76C9F">
              <w:rPr>
                <w:lang w:val="pt-BR"/>
              </w:rPr>
              <w:t>Florestal</w:t>
            </w:r>
            <w:r w:rsidR="00484A1E" w:rsidRPr="00E76C9F">
              <w:rPr>
                <w:lang w:val="pt-BR"/>
              </w:rPr>
              <w:t xml:space="preserve"> </w:t>
            </w:r>
            <w:r w:rsidR="00FB29A4" w:rsidRPr="00E76C9F">
              <w:rPr>
                <w:lang w:val="pt-BR"/>
              </w:rPr>
              <w:t>Fausto Alves Gomes</w:t>
            </w: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BB855" w14:textId="77777777" w:rsidR="00BE7D4C" w:rsidRPr="00E76C9F" w:rsidRDefault="00BE7D4C" w:rsidP="00801D52">
            <w:pPr>
              <w:rPr>
                <w:lang w:val="pt-BR"/>
              </w:rPr>
            </w:pPr>
            <w:r w:rsidRPr="00E76C9F">
              <w:rPr>
                <w:lang w:val="pt-BR"/>
              </w:rPr>
              <w:t>Registro no Conselho:</w:t>
            </w:r>
            <w:r w:rsidR="00484A1E" w:rsidRPr="00E76C9F">
              <w:rPr>
                <w:lang w:val="pt-BR"/>
              </w:rPr>
              <w:t xml:space="preserve"> CREA</w:t>
            </w:r>
            <w:r w:rsidR="003858D1" w:rsidRPr="00E76C9F">
              <w:rPr>
                <w:lang w:val="pt-BR"/>
              </w:rPr>
              <w:t>-RS</w:t>
            </w:r>
            <w:r w:rsidR="00FB29A4" w:rsidRPr="00E76C9F">
              <w:rPr>
                <w:lang w:val="pt-BR"/>
              </w:rPr>
              <w:t>146906</w:t>
            </w:r>
          </w:p>
        </w:tc>
      </w:tr>
      <w:tr w:rsidR="005A3B57" w:rsidRPr="00E76C9F" w14:paraId="0D779E99" w14:textId="77777777" w:rsidTr="005A3B57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6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4DBF5" w14:textId="77777777" w:rsidR="005A3B57" w:rsidRPr="00E76C9F" w:rsidRDefault="005A3B57" w:rsidP="00342579">
            <w:pPr>
              <w:rPr>
                <w:lang w:val="pt-BR"/>
              </w:rPr>
            </w:pPr>
            <w:r w:rsidRPr="00E76C9F">
              <w:rPr>
                <w:lang w:val="pt-BR"/>
              </w:rPr>
              <w:t>Responsável Técnico: Eng.º. Agrônomo Marcelo Damici Tellier</w:t>
            </w: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706AA" w14:textId="77777777" w:rsidR="005A3B57" w:rsidRPr="00E76C9F" w:rsidRDefault="005A3B57" w:rsidP="00342579">
            <w:pPr>
              <w:rPr>
                <w:lang w:val="pt-BR"/>
              </w:rPr>
            </w:pPr>
            <w:r w:rsidRPr="00E76C9F">
              <w:rPr>
                <w:lang w:val="pt-BR"/>
              </w:rPr>
              <w:t>Registro no Conselho: CREA-RS121305</w:t>
            </w:r>
          </w:p>
        </w:tc>
      </w:tr>
      <w:tr w:rsidR="00B93BD3" w:rsidRPr="00E76C9F" w14:paraId="703A8A0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62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0C0A34" w14:textId="77777777" w:rsidR="00B93BD3" w:rsidRPr="00E76C9F" w:rsidRDefault="00B93BD3" w:rsidP="00801D52">
            <w:pPr>
              <w:rPr>
                <w:lang w:val="pt-BR"/>
              </w:rPr>
            </w:pPr>
            <w:r w:rsidRPr="00E76C9F">
              <w:rPr>
                <w:lang w:val="pt-BR"/>
              </w:rPr>
              <w:t>E-mail:</w:t>
            </w:r>
            <w:r w:rsidR="00DD6F02" w:rsidRPr="00E76C9F">
              <w:rPr>
                <w:lang w:val="pt-BR"/>
              </w:rPr>
              <w:t xml:space="preserve"> </w:t>
            </w:r>
            <w:hyperlink r:id="rId9" w:history="1">
              <w:r w:rsidR="00754DFD" w:rsidRPr="001F649B">
                <w:rPr>
                  <w:rStyle w:val="Hyperlink"/>
                  <w:lang w:val="pt-BR"/>
                </w:rPr>
                <w:t>fausto@bioseta.com.br</w:t>
              </w:r>
            </w:hyperlink>
          </w:p>
        </w:tc>
        <w:tc>
          <w:tcPr>
            <w:tcW w:w="3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56B1" w14:textId="77777777" w:rsidR="00B93BD3" w:rsidRPr="00E76C9F" w:rsidRDefault="005B73E8" w:rsidP="00801D52">
            <w:pPr>
              <w:rPr>
                <w:lang w:val="pt-BR"/>
              </w:rPr>
            </w:pPr>
            <w:r w:rsidRPr="00E76C9F">
              <w:rPr>
                <w:lang w:val="pt-BR"/>
              </w:rPr>
              <w:t>Credenciamento</w:t>
            </w:r>
            <w:r w:rsidR="00B93BD3" w:rsidRPr="00E76C9F">
              <w:rPr>
                <w:lang w:val="pt-BR"/>
              </w:rPr>
              <w:t xml:space="preserve"> Empresa:</w:t>
            </w:r>
            <w:r w:rsidR="00484A1E" w:rsidRPr="00E76C9F">
              <w:rPr>
                <w:lang w:val="pt-BR"/>
              </w:rPr>
              <w:t xml:space="preserve"> BR RS 055</w:t>
            </w:r>
          </w:p>
        </w:tc>
      </w:tr>
      <w:tr w:rsidR="00E15985" w:rsidRPr="00E76C9F" w14:paraId="79C07097" w14:textId="77777777" w:rsidTr="00BF11E1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96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CF3F6A" w14:textId="77777777" w:rsidR="00E15985" w:rsidRPr="00D2412C" w:rsidRDefault="00E15985" w:rsidP="00E15985">
            <w:pPr>
              <w:rPr>
                <w:lang w:val="pt-BR"/>
              </w:rPr>
            </w:pPr>
            <w:r w:rsidRPr="00D2412C">
              <w:rPr>
                <w:lang w:val="pt-BR"/>
              </w:rPr>
              <w:t>Unidade do Mapa para recebimento do Comunicado: UVAGRO – Caxias do Sul – RS.</w:t>
            </w:r>
          </w:p>
        </w:tc>
      </w:tr>
      <w:tr w:rsidR="00B3423A" w:rsidRPr="00E76C9F" w14:paraId="787B4320" w14:textId="77777777" w:rsidTr="00BF11E1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96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C3BB4" w14:textId="77777777" w:rsidR="00B3423A" w:rsidRPr="00E76C9F" w:rsidRDefault="00B3423A" w:rsidP="005B51E9">
            <w:pPr>
              <w:rPr>
                <w:lang w:val="pt-BR"/>
              </w:rPr>
            </w:pPr>
            <w:r w:rsidRPr="00E76C9F">
              <w:rPr>
                <w:lang w:val="pt-BR"/>
              </w:rPr>
              <w:t>Local e data de emissão do Comunicad</w:t>
            </w:r>
            <w:r w:rsidR="00BE22B0">
              <w:rPr>
                <w:lang w:val="pt-BR"/>
              </w:rPr>
              <w:t xml:space="preserve">o </w:t>
            </w:r>
            <w:r w:rsidR="00925222">
              <w:rPr>
                <w:lang w:val="pt-BR"/>
              </w:rPr>
              <w:t xml:space="preserve">de Tratamento: Esteio </w:t>
            </w:r>
            <w:r w:rsidR="0010677C">
              <w:rPr>
                <w:lang w:val="pt-BR"/>
              </w:rPr>
              <w:t>- RS</w:t>
            </w:r>
            <w:r w:rsidR="00925222">
              <w:rPr>
                <w:lang w:val="pt-BR"/>
              </w:rPr>
              <w:t xml:space="preserve"> /</w:t>
            </w:r>
            <w:r w:rsidR="00391277">
              <w:rPr>
                <w:lang w:val="pt-BR"/>
              </w:rPr>
              <w:t xml:space="preserve"> </w:t>
            </w:r>
            <w:r w:rsidR="00484908">
              <w:rPr>
                <w:lang w:val="pt-BR"/>
              </w:rPr>
              <w:t>1</w:t>
            </w:r>
            <w:r w:rsidR="00604067">
              <w:rPr>
                <w:lang w:val="pt-BR"/>
              </w:rPr>
              <w:t>3</w:t>
            </w:r>
            <w:r w:rsidR="009B2B0C">
              <w:rPr>
                <w:lang w:val="pt-BR"/>
              </w:rPr>
              <w:t>/0</w:t>
            </w:r>
            <w:r w:rsidR="00BC00A2">
              <w:rPr>
                <w:lang w:val="pt-BR"/>
              </w:rPr>
              <w:t>3</w:t>
            </w:r>
            <w:r w:rsidR="009B2B0C">
              <w:rPr>
                <w:lang w:val="pt-BR"/>
              </w:rPr>
              <w:t>/2023</w:t>
            </w:r>
          </w:p>
        </w:tc>
      </w:tr>
      <w:tr w:rsidR="00AD6168" w:rsidRPr="00E76C9F" w14:paraId="2D920A14" w14:textId="77777777" w:rsidTr="00F8256B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329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CB218E" w14:textId="77777777" w:rsidR="00AD6168" w:rsidRPr="00E76C9F" w:rsidRDefault="00AD6168" w:rsidP="00801D52">
            <w:pPr>
              <w:rPr>
                <w:lang w:val="pt-BR"/>
              </w:rPr>
            </w:pPr>
            <w:r w:rsidRPr="00E76C9F">
              <w:rPr>
                <w:lang w:val="pt-BR"/>
              </w:rPr>
              <w:t xml:space="preserve">Tipo de Tratamento: </w:t>
            </w:r>
            <w:r w:rsidR="00DD6F02" w:rsidRPr="00E76C9F">
              <w:rPr>
                <w:lang w:val="pt-BR"/>
              </w:rPr>
              <w:t>Tratamento Térmico (HT)</w:t>
            </w:r>
          </w:p>
        </w:tc>
        <w:tc>
          <w:tcPr>
            <w:tcW w:w="3582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D3130A" w14:textId="77777777" w:rsidR="00AD6168" w:rsidRPr="00E76C9F" w:rsidRDefault="00AD6168" w:rsidP="00F8256B">
            <w:pPr>
              <w:rPr>
                <w:lang w:val="pt-BR"/>
              </w:rPr>
            </w:pPr>
            <w:r w:rsidRPr="00E76C9F">
              <w:rPr>
                <w:lang w:val="pt-BR"/>
              </w:rPr>
              <w:t>Prod</w:t>
            </w:r>
            <w:r w:rsidR="00DD6F02" w:rsidRPr="00E76C9F">
              <w:rPr>
                <w:lang w:val="pt-BR"/>
              </w:rPr>
              <w:t>uto Utilizado: Ar Quente Forçado</w:t>
            </w:r>
            <w:r w:rsidR="00294666" w:rsidRPr="00E76C9F">
              <w:rPr>
                <w:lang w:val="pt-BR"/>
              </w:rPr>
              <w:t xml:space="preserve">     </w:t>
            </w:r>
            <w:r w:rsidR="00F8256B">
              <w:rPr>
                <w:lang w:val="pt-BR"/>
              </w:rPr>
              <w:t>Temperatura do tratamento</w:t>
            </w:r>
            <w:r w:rsidR="00294666" w:rsidRPr="00E76C9F">
              <w:rPr>
                <w:lang w:val="pt-BR"/>
              </w:rPr>
              <w:t xml:space="preserve">: </w:t>
            </w:r>
            <w:r w:rsidR="00F8256B">
              <w:rPr>
                <w:lang w:val="pt-BR"/>
              </w:rPr>
              <w:t>56°C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8E20EC" w14:textId="77777777" w:rsidR="00AD6168" w:rsidRPr="00E76C9F" w:rsidRDefault="00DD6F02" w:rsidP="00F8256B">
            <w:pPr>
              <w:rPr>
                <w:lang w:val="pt-BR"/>
              </w:rPr>
            </w:pPr>
            <w:r w:rsidRPr="00E76C9F">
              <w:rPr>
                <w:lang w:val="pt-BR"/>
              </w:rPr>
              <w:t xml:space="preserve">Tempo de Exposição: </w:t>
            </w:r>
            <w:r w:rsidR="00EF22F0">
              <w:rPr>
                <w:lang w:val="pt-BR"/>
              </w:rPr>
              <w:t>1</w:t>
            </w:r>
            <w:r w:rsidR="00F8256B">
              <w:rPr>
                <w:lang w:val="pt-BR"/>
              </w:rPr>
              <w:t>h30m</w:t>
            </w:r>
            <w:r w:rsidR="00AD6168" w:rsidRPr="00E76C9F">
              <w:rPr>
                <w:lang w:val="pt-BR"/>
              </w:rPr>
              <w:t>.</w:t>
            </w:r>
          </w:p>
        </w:tc>
      </w:tr>
      <w:tr w:rsidR="002F288B" w:rsidRPr="00E76C9F" w14:paraId="59CBDC06" w14:textId="77777777" w:rsidTr="003176EC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3292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995CFC" w14:textId="77777777" w:rsidR="002F288B" w:rsidRPr="00E76C9F" w:rsidRDefault="002F288B" w:rsidP="003176EC">
            <w:pPr>
              <w:rPr>
                <w:lang w:val="pt-BR"/>
              </w:rPr>
            </w:pPr>
            <w:r w:rsidRPr="00E76C9F">
              <w:rPr>
                <w:lang w:val="pt-BR"/>
              </w:rPr>
              <w:t>Local/Unidade de Tratamento/Cidade:</w:t>
            </w:r>
          </w:p>
        </w:tc>
        <w:tc>
          <w:tcPr>
            <w:tcW w:w="6403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0078" w14:textId="77777777" w:rsidR="002F288B" w:rsidRPr="008F36AA" w:rsidRDefault="002F288B" w:rsidP="003176EC">
            <w:pPr>
              <w:autoSpaceDE w:val="0"/>
              <w:autoSpaceDN w:val="0"/>
              <w:adjustRightInd w:val="0"/>
              <w:rPr>
                <w:lang w:val="pt-BR"/>
              </w:rPr>
            </w:pPr>
            <w:r w:rsidRPr="008F36AA">
              <w:rPr>
                <w:color w:val="000000"/>
                <w:lang w:val="pt-BR"/>
              </w:rPr>
              <w:t>Unidade de Tratamento Oliboni - Av. 25 de Julho, s/n, Flores da Cunha – RS.</w:t>
            </w:r>
          </w:p>
        </w:tc>
      </w:tr>
      <w:tr w:rsidR="002F288B" w:rsidRPr="003B4717" w14:paraId="41AD7A6D" w14:textId="77777777" w:rsidTr="003176EC">
        <w:tblPrEx>
          <w:tblCellMar>
            <w:top w:w="0" w:type="dxa"/>
            <w:bottom w:w="0" w:type="dxa"/>
          </w:tblCellMar>
        </w:tblPrEx>
        <w:trPr>
          <w:trHeight w:val="229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C4C99D" w14:textId="77777777" w:rsidR="002F288B" w:rsidRPr="003B4717" w:rsidRDefault="002F288B" w:rsidP="003176EC">
            <w:r w:rsidRPr="003B4717">
              <w:t>Nº Seqüencial: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777A68" w14:textId="77777777" w:rsidR="002F288B" w:rsidRPr="003B4717" w:rsidRDefault="00604067" w:rsidP="003176EC">
            <w:r>
              <w:t>44976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FB0B0" w14:textId="77777777" w:rsidR="002F288B" w:rsidRPr="003B4717" w:rsidRDefault="002F288B" w:rsidP="003176EC">
            <w:pPr>
              <w:jc w:val="right"/>
            </w:pPr>
            <w:r w:rsidRPr="003B4717">
              <w:t>Data/Hora:</w:t>
            </w:r>
          </w:p>
        </w:tc>
        <w:tc>
          <w:tcPr>
            <w:tcW w:w="3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4A1FAA" w14:textId="77777777" w:rsidR="002F288B" w:rsidRPr="003B4717" w:rsidRDefault="00932565" w:rsidP="003176EC">
            <w:r>
              <w:t>1</w:t>
            </w:r>
            <w:r w:rsidR="00604067">
              <w:t>4</w:t>
            </w:r>
            <w:r>
              <w:t>/</w:t>
            </w:r>
            <w:r w:rsidR="002F288B">
              <w:t>0</w:t>
            </w:r>
            <w:r w:rsidR="00C9107E">
              <w:t>3</w:t>
            </w:r>
            <w:r w:rsidR="002F288B">
              <w:t>/2023 – 0</w:t>
            </w:r>
            <w:r w:rsidR="007B1FEF">
              <w:t>7</w:t>
            </w:r>
            <w:r w:rsidR="002F288B">
              <w:t>h</w:t>
            </w:r>
            <w:r w:rsidR="007B1FEF">
              <w:t>3</w:t>
            </w:r>
            <w:r w:rsidR="002F288B">
              <w:t>0m</w:t>
            </w:r>
          </w:p>
        </w:tc>
      </w:tr>
      <w:tr w:rsidR="00511A5C" w:rsidRPr="003B4717" w14:paraId="0325D31D" w14:textId="77777777" w:rsidTr="00035F19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6DE2" w14:textId="77777777" w:rsidR="00511A5C" w:rsidRPr="003B4717" w:rsidRDefault="00511A5C" w:rsidP="00035F19">
            <w:r w:rsidRPr="003B4717">
              <w:t>Contratante</w:t>
            </w:r>
            <w:r>
              <w:t>/</w:t>
            </w:r>
            <w:r>
              <w:br/>
              <w:t>CNPJ/CPF</w:t>
            </w:r>
            <w:r w:rsidRPr="003B4717"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391C" w14:textId="77777777" w:rsidR="00093BAC" w:rsidRDefault="00932565" w:rsidP="00035F19">
            <w:pPr>
              <w:rPr>
                <w:lang w:val="pt-BR"/>
              </w:rPr>
            </w:pPr>
            <w:r>
              <w:rPr>
                <w:lang w:val="pt-BR"/>
              </w:rPr>
              <w:t>Keko Acessorios</w:t>
            </w:r>
          </w:p>
          <w:p w14:paraId="303DE859" w14:textId="77777777" w:rsidR="00932565" w:rsidRPr="002C4E46" w:rsidRDefault="00932565" w:rsidP="00035F19">
            <w:pPr>
              <w:rPr>
                <w:lang w:val="pt-BR"/>
              </w:rPr>
            </w:pPr>
            <w:r w:rsidRPr="00932565">
              <w:rPr>
                <w:lang w:val="pt-BR"/>
              </w:rPr>
              <w:t>91.013.698/0001-35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77DDD" w14:textId="77777777" w:rsidR="00511A5C" w:rsidRPr="003B4717" w:rsidRDefault="00511A5C" w:rsidP="00035F19">
            <w:pPr>
              <w:rPr>
                <w:lang w:val="pt-BR"/>
              </w:rPr>
            </w:pPr>
            <w:r w:rsidRPr="003B4717">
              <w:rPr>
                <w:lang w:val="pt-BR"/>
              </w:rPr>
              <w:t>Tipo Emb.</w:t>
            </w:r>
            <w:r>
              <w:rPr>
                <w:lang w:val="pt-BR"/>
              </w:rPr>
              <w:t xml:space="preserve">/ </w:t>
            </w:r>
            <w:proofErr w:type="gramStart"/>
            <w:r w:rsidRPr="003B4717">
              <w:rPr>
                <w:lang w:val="pt-BR"/>
              </w:rPr>
              <w:t>Quantid./</w:t>
            </w:r>
            <w:proofErr w:type="gramEnd"/>
            <w:r w:rsidRPr="003B4717">
              <w:rPr>
                <w:lang w:val="pt-BR"/>
              </w:rPr>
              <w:t>Unid:</w:t>
            </w:r>
          </w:p>
        </w:tc>
        <w:tc>
          <w:tcPr>
            <w:tcW w:w="3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477D5" w14:textId="77777777" w:rsidR="00484908" w:rsidRPr="003B4717" w:rsidRDefault="00604067" w:rsidP="00035F19">
            <w:pPr>
              <w:rPr>
                <w:lang w:val="pt-BR"/>
              </w:rPr>
            </w:pPr>
            <w:r>
              <w:rPr>
                <w:lang w:val="pt-BR"/>
              </w:rPr>
              <w:t>30 caixas</w:t>
            </w:r>
          </w:p>
        </w:tc>
      </w:tr>
      <w:tr w:rsidR="00604067" w:rsidRPr="003B4717" w14:paraId="1D86DEFC" w14:textId="77777777" w:rsidTr="006A6070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C3DE" w14:textId="77777777" w:rsidR="00604067" w:rsidRPr="003B4717" w:rsidRDefault="00604067" w:rsidP="006A6070">
            <w:r w:rsidRPr="003B4717">
              <w:t>Contratante</w:t>
            </w:r>
            <w:r>
              <w:t>/</w:t>
            </w:r>
            <w:r>
              <w:br/>
              <w:t>CNPJ/CPF</w:t>
            </w:r>
            <w:r w:rsidRPr="003B4717"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70EAA" w14:textId="77777777" w:rsidR="00604067" w:rsidRDefault="00604067" w:rsidP="006A6070">
            <w:pPr>
              <w:rPr>
                <w:lang w:val="pt-BR"/>
              </w:rPr>
            </w:pPr>
            <w:r>
              <w:rPr>
                <w:lang w:val="pt-BR"/>
              </w:rPr>
              <w:t>Polirim do Brasil</w:t>
            </w:r>
          </w:p>
          <w:p w14:paraId="22CA79A2" w14:textId="77777777" w:rsidR="00604067" w:rsidRPr="002C4E46" w:rsidRDefault="00604067" w:rsidP="006A6070">
            <w:pPr>
              <w:rPr>
                <w:lang w:val="pt-BR"/>
              </w:rPr>
            </w:pPr>
            <w:r>
              <w:rPr>
                <w:lang w:val="pt-BR"/>
              </w:rPr>
              <w:t>10.461.787/0001-42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90894" w14:textId="77777777" w:rsidR="00604067" w:rsidRPr="003B4717" w:rsidRDefault="00604067" w:rsidP="006A6070">
            <w:pPr>
              <w:rPr>
                <w:lang w:val="pt-BR"/>
              </w:rPr>
            </w:pPr>
            <w:r w:rsidRPr="003B4717">
              <w:rPr>
                <w:lang w:val="pt-BR"/>
              </w:rPr>
              <w:t>Tipo Emb.</w:t>
            </w:r>
            <w:r>
              <w:rPr>
                <w:lang w:val="pt-BR"/>
              </w:rPr>
              <w:t xml:space="preserve">/ </w:t>
            </w:r>
            <w:proofErr w:type="gramStart"/>
            <w:r w:rsidRPr="003B4717">
              <w:rPr>
                <w:lang w:val="pt-BR"/>
              </w:rPr>
              <w:t>Quantid./</w:t>
            </w:r>
            <w:proofErr w:type="gramEnd"/>
            <w:r w:rsidRPr="003B4717">
              <w:rPr>
                <w:lang w:val="pt-BR"/>
              </w:rPr>
              <w:t>Unid:</w:t>
            </w:r>
          </w:p>
        </w:tc>
        <w:tc>
          <w:tcPr>
            <w:tcW w:w="3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EF9C" w14:textId="77777777" w:rsidR="00604067" w:rsidRPr="003B4717" w:rsidRDefault="00604067" w:rsidP="006A6070">
            <w:pPr>
              <w:rPr>
                <w:lang w:val="pt-BR"/>
              </w:rPr>
            </w:pPr>
            <w:r>
              <w:rPr>
                <w:lang w:val="pt-BR"/>
              </w:rPr>
              <w:t>6 caixas</w:t>
            </w:r>
          </w:p>
        </w:tc>
      </w:tr>
      <w:tr w:rsidR="00484908" w:rsidRPr="003B4717" w14:paraId="20B6AA1F" w14:textId="77777777" w:rsidTr="00484908">
        <w:tblPrEx>
          <w:tblCellMar>
            <w:top w:w="0" w:type="dxa"/>
            <w:bottom w:w="0" w:type="dxa"/>
          </w:tblCellMar>
        </w:tblPrEx>
        <w:trPr>
          <w:trHeight w:val="357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51C92" w14:textId="77777777" w:rsidR="00484908" w:rsidRPr="003B4717" w:rsidRDefault="00484908" w:rsidP="00182031">
            <w:r w:rsidRPr="003B4717">
              <w:t>Contratante</w:t>
            </w:r>
            <w:r>
              <w:t>/</w:t>
            </w:r>
            <w:r>
              <w:br/>
              <w:t>CNPJ/CPF</w:t>
            </w:r>
            <w:r w:rsidRPr="003B4717"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601A0" w14:textId="77777777" w:rsidR="00604067" w:rsidRDefault="00604067" w:rsidP="00182031">
            <w:pPr>
              <w:rPr>
                <w:lang w:val="pt-BR"/>
              </w:rPr>
            </w:pPr>
            <w:r>
              <w:rPr>
                <w:lang w:val="pt-BR"/>
              </w:rPr>
              <w:t>Hyva Guindastes</w:t>
            </w:r>
          </w:p>
          <w:p w14:paraId="3339493E" w14:textId="77777777" w:rsidR="00604067" w:rsidRPr="002C4E46" w:rsidRDefault="00604067" w:rsidP="00182031">
            <w:pPr>
              <w:rPr>
                <w:lang w:val="pt-BR"/>
              </w:rPr>
            </w:pPr>
            <w:r>
              <w:t>00.805.870/0005-61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B9B80" w14:textId="77777777" w:rsidR="00484908" w:rsidRPr="003B4717" w:rsidRDefault="00484908" w:rsidP="00182031">
            <w:pPr>
              <w:rPr>
                <w:lang w:val="pt-BR"/>
              </w:rPr>
            </w:pPr>
            <w:r w:rsidRPr="003B4717">
              <w:rPr>
                <w:lang w:val="pt-BR"/>
              </w:rPr>
              <w:t>Tipo Emb.</w:t>
            </w:r>
            <w:r>
              <w:rPr>
                <w:lang w:val="pt-BR"/>
              </w:rPr>
              <w:t xml:space="preserve">/ </w:t>
            </w:r>
            <w:proofErr w:type="gramStart"/>
            <w:r w:rsidRPr="003B4717">
              <w:rPr>
                <w:lang w:val="pt-BR"/>
              </w:rPr>
              <w:t>Quantid./</w:t>
            </w:r>
            <w:proofErr w:type="gramEnd"/>
            <w:r w:rsidRPr="003B4717">
              <w:rPr>
                <w:lang w:val="pt-BR"/>
              </w:rPr>
              <w:t>Unid:</w:t>
            </w:r>
          </w:p>
        </w:tc>
        <w:tc>
          <w:tcPr>
            <w:tcW w:w="36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5E62" w14:textId="77777777" w:rsidR="00484908" w:rsidRPr="003B4717" w:rsidRDefault="00604067" w:rsidP="00182031">
            <w:pPr>
              <w:rPr>
                <w:lang w:val="pt-BR"/>
              </w:rPr>
            </w:pPr>
            <w:r>
              <w:rPr>
                <w:lang w:val="pt-BR"/>
              </w:rPr>
              <w:t>6 pallets</w:t>
            </w:r>
          </w:p>
        </w:tc>
      </w:tr>
    </w:tbl>
    <w:p w14:paraId="1AA93CE8" w14:textId="77777777" w:rsidR="0058784E" w:rsidRPr="00941A87" w:rsidRDefault="0058784E" w:rsidP="00ED3C43">
      <w:pPr>
        <w:pStyle w:val="DefaultText"/>
        <w:tabs>
          <w:tab w:val="left" w:pos="7230"/>
        </w:tabs>
        <w:rPr>
          <w:rFonts w:ascii="Arial" w:hAnsi="Arial" w:cs="Arial"/>
          <w:b/>
          <w:i/>
          <w:noProof/>
          <w:sz w:val="22"/>
          <w:szCs w:val="22"/>
          <w:lang w:val="pt-BR"/>
        </w:rPr>
      </w:pPr>
    </w:p>
    <w:sectPr w:rsidR="0058784E" w:rsidRPr="00941A87" w:rsidSect="002303FE">
      <w:footerReference w:type="default" r:id="rId10"/>
      <w:pgSz w:w="11905" w:h="16838" w:code="9"/>
      <w:pgMar w:top="709" w:right="720" w:bottom="720" w:left="720" w:header="794" w:footer="79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EDD86" w14:textId="77777777" w:rsidR="00B9574D" w:rsidRDefault="00B9574D" w:rsidP="009C706F">
      <w:pPr>
        <w:pStyle w:val="DefaultText"/>
      </w:pPr>
      <w:r>
        <w:separator/>
      </w:r>
    </w:p>
  </w:endnote>
  <w:endnote w:type="continuationSeparator" w:id="0">
    <w:p w14:paraId="5F55150E" w14:textId="77777777" w:rsidR="00B9574D" w:rsidRDefault="00B9574D" w:rsidP="009C706F">
      <w:pPr>
        <w:pStyle w:val="Default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D3C0" w14:textId="77777777" w:rsidR="00895081" w:rsidRDefault="00895081">
    <w:pPr>
      <w:pStyle w:val="Rodap"/>
      <w:jc w:val="center"/>
      <w:rPr>
        <w:lang w:val="pt-BR"/>
      </w:rPr>
    </w:pPr>
    <w:r>
      <w:rPr>
        <w:sz w:val="16"/>
        <w:lang w:val="pt-BR"/>
      </w:rPr>
      <w:t>Proibida a reprodução ou divulgação parcial ou total, sejam quais forem os meios, sem autorização por escrito dos autores.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F7296" w14:textId="77777777" w:rsidR="00B9574D" w:rsidRDefault="00B9574D" w:rsidP="009C706F">
      <w:pPr>
        <w:pStyle w:val="DefaultText"/>
      </w:pPr>
      <w:r>
        <w:separator/>
      </w:r>
    </w:p>
  </w:footnote>
  <w:footnote w:type="continuationSeparator" w:id="0">
    <w:p w14:paraId="4990B0AC" w14:textId="77777777" w:rsidR="00B9574D" w:rsidRDefault="00B9574D" w:rsidP="009C706F">
      <w:pPr>
        <w:pStyle w:val="DefaultTex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750CF"/>
    <w:multiLevelType w:val="singleLevel"/>
    <w:tmpl w:val="972AC4D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4"/>
      </w:rPr>
    </w:lvl>
  </w:abstractNum>
  <w:abstractNum w:abstractNumId="1" w15:restartNumberingAfterBreak="0">
    <w:nsid w:val="6C943757"/>
    <w:multiLevelType w:val="singleLevel"/>
    <w:tmpl w:val="E87A0E7C"/>
    <w:lvl w:ilvl="0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  <w:sz w:val="28"/>
      </w:rPr>
    </w:lvl>
  </w:abstractNum>
  <w:num w:numId="1" w16cid:durableId="1238905950">
    <w:abstractNumId w:val="1"/>
  </w:num>
  <w:num w:numId="2" w16cid:durableId="82825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n-US" w:vendorID="8" w:dllVersion="513" w:checkStyle="1"/>
  <w:activeWritingStyle w:appName="MSWord" w:lang="pt-BR" w:vendorID="1" w:dllVersion="513" w:checkStyle="1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68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idade" w:val="Estância Velha"/>
    <w:docVar w:name="Contato" w:val="Sr. Neri"/>
    <w:docVar w:name="ContatoOperacional" w:val="Sr. Neri"/>
    <w:docVar w:name="DataExecucao" w:val="24/11/01"/>
    <w:docVar w:name="Empresa" w:val=" IMS BRAZIL LTDA"/>
    <w:docVar w:name="Endereco" w:val=" Rua Hugo Mentz, 222"/>
    <w:docVar w:name="Fax" w:val="(51) 561-0426 "/>
    <w:docVar w:name="Horarioexecucao" w:val="15:30"/>
    <w:docVar w:name="Localexecucao" w:val="Depósitos da produção e área de produção"/>
    <w:docVar w:name="Servico" w:val="Controle de Insetos"/>
    <w:docVar w:name="Telefone" w:val="(51) 561-8761"/>
  </w:docVars>
  <w:rsids>
    <w:rsidRoot w:val="00EC04AB"/>
    <w:rsid w:val="00000E9D"/>
    <w:rsid w:val="00001059"/>
    <w:rsid w:val="0000107F"/>
    <w:rsid w:val="0000210E"/>
    <w:rsid w:val="000022EF"/>
    <w:rsid w:val="000026CF"/>
    <w:rsid w:val="00003B83"/>
    <w:rsid w:val="00003C0B"/>
    <w:rsid w:val="00003C85"/>
    <w:rsid w:val="0000536F"/>
    <w:rsid w:val="000069EB"/>
    <w:rsid w:val="00006B52"/>
    <w:rsid w:val="00006F05"/>
    <w:rsid w:val="00007C0D"/>
    <w:rsid w:val="00010188"/>
    <w:rsid w:val="00010A15"/>
    <w:rsid w:val="00010CE5"/>
    <w:rsid w:val="000111DF"/>
    <w:rsid w:val="0001137C"/>
    <w:rsid w:val="00011A6A"/>
    <w:rsid w:val="0001242E"/>
    <w:rsid w:val="00012581"/>
    <w:rsid w:val="00012862"/>
    <w:rsid w:val="00012A96"/>
    <w:rsid w:val="000138E0"/>
    <w:rsid w:val="00013969"/>
    <w:rsid w:val="00013D03"/>
    <w:rsid w:val="0001478E"/>
    <w:rsid w:val="00014E5E"/>
    <w:rsid w:val="0001553E"/>
    <w:rsid w:val="000155B2"/>
    <w:rsid w:val="000161C8"/>
    <w:rsid w:val="000164E1"/>
    <w:rsid w:val="00016939"/>
    <w:rsid w:val="00016F5B"/>
    <w:rsid w:val="000178EC"/>
    <w:rsid w:val="00017E4E"/>
    <w:rsid w:val="00017F92"/>
    <w:rsid w:val="000206BB"/>
    <w:rsid w:val="00021920"/>
    <w:rsid w:val="000226B4"/>
    <w:rsid w:val="00022886"/>
    <w:rsid w:val="00022BE3"/>
    <w:rsid w:val="00022E27"/>
    <w:rsid w:val="00023317"/>
    <w:rsid w:val="00023B15"/>
    <w:rsid w:val="00023F4A"/>
    <w:rsid w:val="0002406D"/>
    <w:rsid w:val="0002421B"/>
    <w:rsid w:val="000247BE"/>
    <w:rsid w:val="00024D97"/>
    <w:rsid w:val="000258CF"/>
    <w:rsid w:val="000272BD"/>
    <w:rsid w:val="00027F10"/>
    <w:rsid w:val="00031812"/>
    <w:rsid w:val="00031B62"/>
    <w:rsid w:val="00031E75"/>
    <w:rsid w:val="00032515"/>
    <w:rsid w:val="00032561"/>
    <w:rsid w:val="00032678"/>
    <w:rsid w:val="00032A4B"/>
    <w:rsid w:val="00032D66"/>
    <w:rsid w:val="000350FE"/>
    <w:rsid w:val="00035F19"/>
    <w:rsid w:val="000371CD"/>
    <w:rsid w:val="0003766E"/>
    <w:rsid w:val="00037C86"/>
    <w:rsid w:val="00040B7C"/>
    <w:rsid w:val="00040BA1"/>
    <w:rsid w:val="00042369"/>
    <w:rsid w:val="00042CF5"/>
    <w:rsid w:val="000430DE"/>
    <w:rsid w:val="00043F5F"/>
    <w:rsid w:val="00045121"/>
    <w:rsid w:val="000456EA"/>
    <w:rsid w:val="00045B23"/>
    <w:rsid w:val="0004659F"/>
    <w:rsid w:val="00046AB2"/>
    <w:rsid w:val="00047540"/>
    <w:rsid w:val="00047C3E"/>
    <w:rsid w:val="0005009B"/>
    <w:rsid w:val="0005014E"/>
    <w:rsid w:val="000508E8"/>
    <w:rsid w:val="00050EF2"/>
    <w:rsid w:val="000520C7"/>
    <w:rsid w:val="00052845"/>
    <w:rsid w:val="000528C6"/>
    <w:rsid w:val="000534CB"/>
    <w:rsid w:val="00053953"/>
    <w:rsid w:val="00053C48"/>
    <w:rsid w:val="00053D7E"/>
    <w:rsid w:val="000550E9"/>
    <w:rsid w:val="00055826"/>
    <w:rsid w:val="00056E06"/>
    <w:rsid w:val="00057314"/>
    <w:rsid w:val="000604D6"/>
    <w:rsid w:val="0006164E"/>
    <w:rsid w:val="000625C9"/>
    <w:rsid w:val="00062690"/>
    <w:rsid w:val="000630AD"/>
    <w:rsid w:val="00063692"/>
    <w:rsid w:val="000637F6"/>
    <w:rsid w:val="00064866"/>
    <w:rsid w:val="00065EB4"/>
    <w:rsid w:val="00065ECE"/>
    <w:rsid w:val="00066309"/>
    <w:rsid w:val="00066F7F"/>
    <w:rsid w:val="00067C01"/>
    <w:rsid w:val="0007054F"/>
    <w:rsid w:val="00070C42"/>
    <w:rsid w:val="00071954"/>
    <w:rsid w:val="00071C82"/>
    <w:rsid w:val="0007335A"/>
    <w:rsid w:val="000733A6"/>
    <w:rsid w:val="000739DC"/>
    <w:rsid w:val="00075C5E"/>
    <w:rsid w:val="00075EA1"/>
    <w:rsid w:val="00076B95"/>
    <w:rsid w:val="00080C84"/>
    <w:rsid w:val="00080F41"/>
    <w:rsid w:val="00082DC2"/>
    <w:rsid w:val="00083181"/>
    <w:rsid w:val="00083742"/>
    <w:rsid w:val="0008396E"/>
    <w:rsid w:val="00083A8F"/>
    <w:rsid w:val="00083ABC"/>
    <w:rsid w:val="00083F3D"/>
    <w:rsid w:val="00085513"/>
    <w:rsid w:val="00085AD7"/>
    <w:rsid w:val="00086069"/>
    <w:rsid w:val="0008647B"/>
    <w:rsid w:val="00086644"/>
    <w:rsid w:val="00087CAE"/>
    <w:rsid w:val="00090DA4"/>
    <w:rsid w:val="00090F84"/>
    <w:rsid w:val="00091B9F"/>
    <w:rsid w:val="00092E75"/>
    <w:rsid w:val="00093127"/>
    <w:rsid w:val="000934D2"/>
    <w:rsid w:val="00093BAC"/>
    <w:rsid w:val="00093FF5"/>
    <w:rsid w:val="000951C9"/>
    <w:rsid w:val="000953CB"/>
    <w:rsid w:val="000954BE"/>
    <w:rsid w:val="00095BA7"/>
    <w:rsid w:val="0009602F"/>
    <w:rsid w:val="00096E13"/>
    <w:rsid w:val="000972A7"/>
    <w:rsid w:val="000976C1"/>
    <w:rsid w:val="00097916"/>
    <w:rsid w:val="000A13E1"/>
    <w:rsid w:val="000A1772"/>
    <w:rsid w:val="000A1930"/>
    <w:rsid w:val="000A1B02"/>
    <w:rsid w:val="000A24F6"/>
    <w:rsid w:val="000A32F6"/>
    <w:rsid w:val="000A3594"/>
    <w:rsid w:val="000A45EA"/>
    <w:rsid w:val="000A4B4E"/>
    <w:rsid w:val="000A6738"/>
    <w:rsid w:val="000A6CE4"/>
    <w:rsid w:val="000A721E"/>
    <w:rsid w:val="000A7BBD"/>
    <w:rsid w:val="000A7E1D"/>
    <w:rsid w:val="000B08D6"/>
    <w:rsid w:val="000B1EA0"/>
    <w:rsid w:val="000B2B2B"/>
    <w:rsid w:val="000B314C"/>
    <w:rsid w:val="000B47A0"/>
    <w:rsid w:val="000B4916"/>
    <w:rsid w:val="000B4934"/>
    <w:rsid w:val="000B4B96"/>
    <w:rsid w:val="000B58FC"/>
    <w:rsid w:val="000B67B1"/>
    <w:rsid w:val="000B6D11"/>
    <w:rsid w:val="000B7BA9"/>
    <w:rsid w:val="000C0CBF"/>
    <w:rsid w:val="000C150C"/>
    <w:rsid w:val="000C23BD"/>
    <w:rsid w:val="000C2830"/>
    <w:rsid w:val="000C32BB"/>
    <w:rsid w:val="000C3AF9"/>
    <w:rsid w:val="000C42F2"/>
    <w:rsid w:val="000C4646"/>
    <w:rsid w:val="000C4688"/>
    <w:rsid w:val="000C4913"/>
    <w:rsid w:val="000C53E3"/>
    <w:rsid w:val="000C5550"/>
    <w:rsid w:val="000C70C8"/>
    <w:rsid w:val="000C72B4"/>
    <w:rsid w:val="000C75E1"/>
    <w:rsid w:val="000D0316"/>
    <w:rsid w:val="000D035E"/>
    <w:rsid w:val="000D0C26"/>
    <w:rsid w:val="000D1328"/>
    <w:rsid w:val="000D13E5"/>
    <w:rsid w:val="000D1A30"/>
    <w:rsid w:val="000D2219"/>
    <w:rsid w:val="000D22A6"/>
    <w:rsid w:val="000D2B30"/>
    <w:rsid w:val="000D3935"/>
    <w:rsid w:val="000D3D9B"/>
    <w:rsid w:val="000D45CB"/>
    <w:rsid w:val="000D4B7C"/>
    <w:rsid w:val="000D4D37"/>
    <w:rsid w:val="000D5A0F"/>
    <w:rsid w:val="000D65CC"/>
    <w:rsid w:val="000D6AAC"/>
    <w:rsid w:val="000D7164"/>
    <w:rsid w:val="000D7DD0"/>
    <w:rsid w:val="000E027C"/>
    <w:rsid w:val="000E0E4A"/>
    <w:rsid w:val="000E25B1"/>
    <w:rsid w:val="000E298B"/>
    <w:rsid w:val="000E2F43"/>
    <w:rsid w:val="000E425D"/>
    <w:rsid w:val="000E5661"/>
    <w:rsid w:val="000E60B2"/>
    <w:rsid w:val="000E642E"/>
    <w:rsid w:val="000E6BB4"/>
    <w:rsid w:val="000E6BF9"/>
    <w:rsid w:val="000E7A69"/>
    <w:rsid w:val="000F01FC"/>
    <w:rsid w:val="000F0585"/>
    <w:rsid w:val="000F114B"/>
    <w:rsid w:val="000F26DB"/>
    <w:rsid w:val="000F2962"/>
    <w:rsid w:val="000F2D6F"/>
    <w:rsid w:val="000F3F1C"/>
    <w:rsid w:val="000F47D7"/>
    <w:rsid w:val="000F4844"/>
    <w:rsid w:val="000F4EF0"/>
    <w:rsid w:val="000F4F95"/>
    <w:rsid w:val="000F5330"/>
    <w:rsid w:val="000F56F0"/>
    <w:rsid w:val="000F6891"/>
    <w:rsid w:val="000F7087"/>
    <w:rsid w:val="000F7567"/>
    <w:rsid w:val="000F78C4"/>
    <w:rsid w:val="000F7CC6"/>
    <w:rsid w:val="00100409"/>
    <w:rsid w:val="001022C6"/>
    <w:rsid w:val="001027FA"/>
    <w:rsid w:val="001030B5"/>
    <w:rsid w:val="001039FC"/>
    <w:rsid w:val="00103C13"/>
    <w:rsid w:val="00103CCB"/>
    <w:rsid w:val="00103EF3"/>
    <w:rsid w:val="00104D6D"/>
    <w:rsid w:val="0010501B"/>
    <w:rsid w:val="00105876"/>
    <w:rsid w:val="00105D44"/>
    <w:rsid w:val="001060DC"/>
    <w:rsid w:val="001060DE"/>
    <w:rsid w:val="0010677C"/>
    <w:rsid w:val="00107129"/>
    <w:rsid w:val="00107AC4"/>
    <w:rsid w:val="00110194"/>
    <w:rsid w:val="001101B7"/>
    <w:rsid w:val="001105D8"/>
    <w:rsid w:val="00110691"/>
    <w:rsid w:val="00110B1B"/>
    <w:rsid w:val="00110C46"/>
    <w:rsid w:val="00110EAA"/>
    <w:rsid w:val="001110CA"/>
    <w:rsid w:val="00111B6D"/>
    <w:rsid w:val="0011207F"/>
    <w:rsid w:val="00113166"/>
    <w:rsid w:val="00113DCB"/>
    <w:rsid w:val="0011426F"/>
    <w:rsid w:val="001158B4"/>
    <w:rsid w:val="00116A0A"/>
    <w:rsid w:val="00116D55"/>
    <w:rsid w:val="00117562"/>
    <w:rsid w:val="0011775D"/>
    <w:rsid w:val="001206A3"/>
    <w:rsid w:val="00120EAF"/>
    <w:rsid w:val="001218DB"/>
    <w:rsid w:val="001226E0"/>
    <w:rsid w:val="00122A88"/>
    <w:rsid w:val="00123714"/>
    <w:rsid w:val="00123D42"/>
    <w:rsid w:val="00123F48"/>
    <w:rsid w:val="001252DB"/>
    <w:rsid w:val="00125AA6"/>
    <w:rsid w:val="001261B3"/>
    <w:rsid w:val="001265D1"/>
    <w:rsid w:val="00126655"/>
    <w:rsid w:val="001273C0"/>
    <w:rsid w:val="00131001"/>
    <w:rsid w:val="00132254"/>
    <w:rsid w:val="00133317"/>
    <w:rsid w:val="001338E8"/>
    <w:rsid w:val="00134914"/>
    <w:rsid w:val="0013574F"/>
    <w:rsid w:val="0013615B"/>
    <w:rsid w:val="001361CC"/>
    <w:rsid w:val="0013724E"/>
    <w:rsid w:val="0014119D"/>
    <w:rsid w:val="001417D5"/>
    <w:rsid w:val="001419C1"/>
    <w:rsid w:val="00142443"/>
    <w:rsid w:val="001424EE"/>
    <w:rsid w:val="00142CEE"/>
    <w:rsid w:val="00142DF9"/>
    <w:rsid w:val="001439B3"/>
    <w:rsid w:val="00143D6D"/>
    <w:rsid w:val="00145212"/>
    <w:rsid w:val="00145F43"/>
    <w:rsid w:val="0014606D"/>
    <w:rsid w:val="001474A5"/>
    <w:rsid w:val="00147AC5"/>
    <w:rsid w:val="00147AE1"/>
    <w:rsid w:val="00150662"/>
    <w:rsid w:val="00150E2D"/>
    <w:rsid w:val="00151A11"/>
    <w:rsid w:val="00152FD8"/>
    <w:rsid w:val="00153047"/>
    <w:rsid w:val="001538CA"/>
    <w:rsid w:val="001539AB"/>
    <w:rsid w:val="00153DB5"/>
    <w:rsid w:val="00154329"/>
    <w:rsid w:val="001564AF"/>
    <w:rsid w:val="0015676E"/>
    <w:rsid w:val="00157397"/>
    <w:rsid w:val="00157BBE"/>
    <w:rsid w:val="00161BF0"/>
    <w:rsid w:val="001621EB"/>
    <w:rsid w:val="00162962"/>
    <w:rsid w:val="00162AD6"/>
    <w:rsid w:val="00162D0B"/>
    <w:rsid w:val="00163D37"/>
    <w:rsid w:val="00163E83"/>
    <w:rsid w:val="00165D83"/>
    <w:rsid w:val="0016603C"/>
    <w:rsid w:val="001665DC"/>
    <w:rsid w:val="00166861"/>
    <w:rsid w:val="00166EA2"/>
    <w:rsid w:val="00167088"/>
    <w:rsid w:val="0016708A"/>
    <w:rsid w:val="00167132"/>
    <w:rsid w:val="0016720E"/>
    <w:rsid w:val="001675A5"/>
    <w:rsid w:val="0016780A"/>
    <w:rsid w:val="00167C2B"/>
    <w:rsid w:val="00170E24"/>
    <w:rsid w:val="00171112"/>
    <w:rsid w:val="001713DC"/>
    <w:rsid w:val="00171DB9"/>
    <w:rsid w:val="00172138"/>
    <w:rsid w:val="00172142"/>
    <w:rsid w:val="00172153"/>
    <w:rsid w:val="001722D6"/>
    <w:rsid w:val="00172747"/>
    <w:rsid w:val="001730F6"/>
    <w:rsid w:val="001731D0"/>
    <w:rsid w:val="00173670"/>
    <w:rsid w:val="00173ABD"/>
    <w:rsid w:val="00173DE6"/>
    <w:rsid w:val="00174F23"/>
    <w:rsid w:val="00175512"/>
    <w:rsid w:val="00175740"/>
    <w:rsid w:val="00176235"/>
    <w:rsid w:val="00176771"/>
    <w:rsid w:val="001778C3"/>
    <w:rsid w:val="001800E5"/>
    <w:rsid w:val="00180AE1"/>
    <w:rsid w:val="00182031"/>
    <w:rsid w:val="001824FB"/>
    <w:rsid w:val="00183686"/>
    <w:rsid w:val="0018456F"/>
    <w:rsid w:val="00184657"/>
    <w:rsid w:val="00185273"/>
    <w:rsid w:val="0018575D"/>
    <w:rsid w:val="0018608E"/>
    <w:rsid w:val="00187BB5"/>
    <w:rsid w:val="001904F5"/>
    <w:rsid w:val="001916AD"/>
    <w:rsid w:val="00191A5D"/>
    <w:rsid w:val="001929F9"/>
    <w:rsid w:val="00192D58"/>
    <w:rsid w:val="00193079"/>
    <w:rsid w:val="00193637"/>
    <w:rsid w:val="00193A56"/>
    <w:rsid w:val="00194221"/>
    <w:rsid w:val="00194755"/>
    <w:rsid w:val="00194D97"/>
    <w:rsid w:val="00195A8D"/>
    <w:rsid w:val="00196A23"/>
    <w:rsid w:val="00196C1C"/>
    <w:rsid w:val="001976E5"/>
    <w:rsid w:val="001A10D9"/>
    <w:rsid w:val="001A1E47"/>
    <w:rsid w:val="001A30A0"/>
    <w:rsid w:val="001A43F8"/>
    <w:rsid w:val="001A471F"/>
    <w:rsid w:val="001A6513"/>
    <w:rsid w:val="001A7BE3"/>
    <w:rsid w:val="001B0C5D"/>
    <w:rsid w:val="001B15C4"/>
    <w:rsid w:val="001B15ED"/>
    <w:rsid w:val="001B1E04"/>
    <w:rsid w:val="001B3602"/>
    <w:rsid w:val="001B3A51"/>
    <w:rsid w:val="001B40DB"/>
    <w:rsid w:val="001B4607"/>
    <w:rsid w:val="001B489B"/>
    <w:rsid w:val="001B4B9C"/>
    <w:rsid w:val="001B53D4"/>
    <w:rsid w:val="001B5C39"/>
    <w:rsid w:val="001B6B76"/>
    <w:rsid w:val="001B6EF0"/>
    <w:rsid w:val="001B6F88"/>
    <w:rsid w:val="001B7248"/>
    <w:rsid w:val="001B732D"/>
    <w:rsid w:val="001C09A4"/>
    <w:rsid w:val="001C2451"/>
    <w:rsid w:val="001C331B"/>
    <w:rsid w:val="001C343B"/>
    <w:rsid w:val="001C5E3E"/>
    <w:rsid w:val="001C6FC8"/>
    <w:rsid w:val="001C796C"/>
    <w:rsid w:val="001D1515"/>
    <w:rsid w:val="001D28E3"/>
    <w:rsid w:val="001D2DF2"/>
    <w:rsid w:val="001D2E6F"/>
    <w:rsid w:val="001D33AA"/>
    <w:rsid w:val="001D3662"/>
    <w:rsid w:val="001D4126"/>
    <w:rsid w:val="001D446A"/>
    <w:rsid w:val="001D4751"/>
    <w:rsid w:val="001D5F77"/>
    <w:rsid w:val="001E0FB4"/>
    <w:rsid w:val="001E1749"/>
    <w:rsid w:val="001E1DF8"/>
    <w:rsid w:val="001E2334"/>
    <w:rsid w:val="001E27C3"/>
    <w:rsid w:val="001E34F7"/>
    <w:rsid w:val="001E5D12"/>
    <w:rsid w:val="001E5D50"/>
    <w:rsid w:val="001E6F6D"/>
    <w:rsid w:val="001F0289"/>
    <w:rsid w:val="001F12EB"/>
    <w:rsid w:val="001F1A2D"/>
    <w:rsid w:val="001F29EB"/>
    <w:rsid w:val="001F33AB"/>
    <w:rsid w:val="001F3B4E"/>
    <w:rsid w:val="001F512B"/>
    <w:rsid w:val="001F5AC2"/>
    <w:rsid w:val="001F5E53"/>
    <w:rsid w:val="001F64E3"/>
    <w:rsid w:val="001F6E74"/>
    <w:rsid w:val="001F7D7C"/>
    <w:rsid w:val="00200391"/>
    <w:rsid w:val="00200748"/>
    <w:rsid w:val="00200990"/>
    <w:rsid w:val="002025FA"/>
    <w:rsid w:val="00202D42"/>
    <w:rsid w:val="0020310C"/>
    <w:rsid w:val="00203E1C"/>
    <w:rsid w:val="00204C8A"/>
    <w:rsid w:val="00204CC0"/>
    <w:rsid w:val="00205744"/>
    <w:rsid w:val="00205CAE"/>
    <w:rsid w:val="00205ECE"/>
    <w:rsid w:val="00206323"/>
    <w:rsid w:val="00206733"/>
    <w:rsid w:val="00207574"/>
    <w:rsid w:val="002076CB"/>
    <w:rsid w:val="002077C9"/>
    <w:rsid w:val="00210FE6"/>
    <w:rsid w:val="0021108A"/>
    <w:rsid w:val="00212542"/>
    <w:rsid w:val="00213D46"/>
    <w:rsid w:val="002146A7"/>
    <w:rsid w:val="00214876"/>
    <w:rsid w:val="00215651"/>
    <w:rsid w:val="0021575E"/>
    <w:rsid w:val="002165DE"/>
    <w:rsid w:val="002171B2"/>
    <w:rsid w:val="00217DC3"/>
    <w:rsid w:val="00220127"/>
    <w:rsid w:val="00220EFE"/>
    <w:rsid w:val="00223F31"/>
    <w:rsid w:val="00224193"/>
    <w:rsid w:val="002243F7"/>
    <w:rsid w:val="00226432"/>
    <w:rsid w:val="00227141"/>
    <w:rsid w:val="00227B3D"/>
    <w:rsid w:val="002303FE"/>
    <w:rsid w:val="002305C5"/>
    <w:rsid w:val="002307EF"/>
    <w:rsid w:val="002313DC"/>
    <w:rsid w:val="00231817"/>
    <w:rsid w:val="00232D4A"/>
    <w:rsid w:val="002342CF"/>
    <w:rsid w:val="002347FC"/>
    <w:rsid w:val="00234D1C"/>
    <w:rsid w:val="00235F02"/>
    <w:rsid w:val="0023748D"/>
    <w:rsid w:val="002405DB"/>
    <w:rsid w:val="0024073C"/>
    <w:rsid w:val="0024114A"/>
    <w:rsid w:val="00241C89"/>
    <w:rsid w:val="00243269"/>
    <w:rsid w:val="002441C8"/>
    <w:rsid w:val="00244922"/>
    <w:rsid w:val="00244A3A"/>
    <w:rsid w:val="00244C0C"/>
    <w:rsid w:val="00244DFB"/>
    <w:rsid w:val="0024697A"/>
    <w:rsid w:val="00251555"/>
    <w:rsid w:val="002526F2"/>
    <w:rsid w:val="00252705"/>
    <w:rsid w:val="0025301D"/>
    <w:rsid w:val="00253330"/>
    <w:rsid w:val="0025521D"/>
    <w:rsid w:val="00255B8B"/>
    <w:rsid w:val="002561AF"/>
    <w:rsid w:val="00257118"/>
    <w:rsid w:val="00257306"/>
    <w:rsid w:val="0025759F"/>
    <w:rsid w:val="00260057"/>
    <w:rsid w:val="00260B63"/>
    <w:rsid w:val="00260CCB"/>
    <w:rsid w:val="0026178F"/>
    <w:rsid w:val="002625C8"/>
    <w:rsid w:val="002627F0"/>
    <w:rsid w:val="00263434"/>
    <w:rsid w:val="00263834"/>
    <w:rsid w:val="00263F3F"/>
    <w:rsid w:val="00264ECE"/>
    <w:rsid w:val="00266C36"/>
    <w:rsid w:val="00266FE4"/>
    <w:rsid w:val="00267147"/>
    <w:rsid w:val="00267DFB"/>
    <w:rsid w:val="00270289"/>
    <w:rsid w:val="00270758"/>
    <w:rsid w:val="00271741"/>
    <w:rsid w:val="002725C8"/>
    <w:rsid w:val="00273DD4"/>
    <w:rsid w:val="002741E2"/>
    <w:rsid w:val="00274838"/>
    <w:rsid w:val="00274C08"/>
    <w:rsid w:val="00275023"/>
    <w:rsid w:val="0027574D"/>
    <w:rsid w:val="00275AF0"/>
    <w:rsid w:val="00276386"/>
    <w:rsid w:val="00276BED"/>
    <w:rsid w:val="00276FAC"/>
    <w:rsid w:val="0027748A"/>
    <w:rsid w:val="002809EA"/>
    <w:rsid w:val="00280E57"/>
    <w:rsid w:val="00281FBA"/>
    <w:rsid w:val="00282B7C"/>
    <w:rsid w:val="00282E1B"/>
    <w:rsid w:val="00283264"/>
    <w:rsid w:val="00284385"/>
    <w:rsid w:val="00285A5B"/>
    <w:rsid w:val="002860F4"/>
    <w:rsid w:val="0028616D"/>
    <w:rsid w:val="0028674E"/>
    <w:rsid w:val="002902F1"/>
    <w:rsid w:val="00290A4C"/>
    <w:rsid w:val="00290F75"/>
    <w:rsid w:val="00291854"/>
    <w:rsid w:val="002924E4"/>
    <w:rsid w:val="002925B3"/>
    <w:rsid w:val="002933D2"/>
    <w:rsid w:val="00293508"/>
    <w:rsid w:val="002936D8"/>
    <w:rsid w:val="002940A3"/>
    <w:rsid w:val="00294666"/>
    <w:rsid w:val="00294988"/>
    <w:rsid w:val="00294B4E"/>
    <w:rsid w:val="00294CC1"/>
    <w:rsid w:val="00295EB4"/>
    <w:rsid w:val="00297C1B"/>
    <w:rsid w:val="002A104F"/>
    <w:rsid w:val="002A1211"/>
    <w:rsid w:val="002A15DE"/>
    <w:rsid w:val="002A1A99"/>
    <w:rsid w:val="002A1C8B"/>
    <w:rsid w:val="002A3D4C"/>
    <w:rsid w:val="002A43F6"/>
    <w:rsid w:val="002A4635"/>
    <w:rsid w:val="002A482C"/>
    <w:rsid w:val="002A547F"/>
    <w:rsid w:val="002A55D9"/>
    <w:rsid w:val="002A5635"/>
    <w:rsid w:val="002A6344"/>
    <w:rsid w:val="002A70CC"/>
    <w:rsid w:val="002A71C9"/>
    <w:rsid w:val="002A7219"/>
    <w:rsid w:val="002A7967"/>
    <w:rsid w:val="002B0EF3"/>
    <w:rsid w:val="002B21C9"/>
    <w:rsid w:val="002B2BD8"/>
    <w:rsid w:val="002B31BF"/>
    <w:rsid w:val="002B3F64"/>
    <w:rsid w:val="002B46EF"/>
    <w:rsid w:val="002B597A"/>
    <w:rsid w:val="002B5D23"/>
    <w:rsid w:val="002B6203"/>
    <w:rsid w:val="002B6717"/>
    <w:rsid w:val="002B6A3B"/>
    <w:rsid w:val="002B7050"/>
    <w:rsid w:val="002B77D7"/>
    <w:rsid w:val="002B7A52"/>
    <w:rsid w:val="002C0120"/>
    <w:rsid w:val="002C0205"/>
    <w:rsid w:val="002C0387"/>
    <w:rsid w:val="002C0491"/>
    <w:rsid w:val="002C09DB"/>
    <w:rsid w:val="002C0E9D"/>
    <w:rsid w:val="002C0F74"/>
    <w:rsid w:val="002C15A6"/>
    <w:rsid w:val="002C169B"/>
    <w:rsid w:val="002C1924"/>
    <w:rsid w:val="002C1D4F"/>
    <w:rsid w:val="002C284B"/>
    <w:rsid w:val="002C285D"/>
    <w:rsid w:val="002C2DAB"/>
    <w:rsid w:val="002C3330"/>
    <w:rsid w:val="002C4E46"/>
    <w:rsid w:val="002C572F"/>
    <w:rsid w:val="002C5BF3"/>
    <w:rsid w:val="002C67D4"/>
    <w:rsid w:val="002C71DC"/>
    <w:rsid w:val="002C773A"/>
    <w:rsid w:val="002D0F9D"/>
    <w:rsid w:val="002D107B"/>
    <w:rsid w:val="002D14F7"/>
    <w:rsid w:val="002D209F"/>
    <w:rsid w:val="002D2F78"/>
    <w:rsid w:val="002D3336"/>
    <w:rsid w:val="002D333C"/>
    <w:rsid w:val="002D4B74"/>
    <w:rsid w:val="002D4D3E"/>
    <w:rsid w:val="002D50C1"/>
    <w:rsid w:val="002D5317"/>
    <w:rsid w:val="002D6280"/>
    <w:rsid w:val="002D6914"/>
    <w:rsid w:val="002D6CC9"/>
    <w:rsid w:val="002D7BFD"/>
    <w:rsid w:val="002E01A0"/>
    <w:rsid w:val="002E2AAF"/>
    <w:rsid w:val="002E3A35"/>
    <w:rsid w:val="002E4474"/>
    <w:rsid w:val="002E4549"/>
    <w:rsid w:val="002E51B8"/>
    <w:rsid w:val="002E639E"/>
    <w:rsid w:val="002E6713"/>
    <w:rsid w:val="002E6769"/>
    <w:rsid w:val="002E6D3A"/>
    <w:rsid w:val="002F1B96"/>
    <w:rsid w:val="002F1CCA"/>
    <w:rsid w:val="002F2621"/>
    <w:rsid w:val="002F288B"/>
    <w:rsid w:val="002F2936"/>
    <w:rsid w:val="002F5695"/>
    <w:rsid w:val="002F64FC"/>
    <w:rsid w:val="00300276"/>
    <w:rsid w:val="00301488"/>
    <w:rsid w:val="003016AA"/>
    <w:rsid w:val="00302E2F"/>
    <w:rsid w:val="00303211"/>
    <w:rsid w:val="003032D2"/>
    <w:rsid w:val="003037C8"/>
    <w:rsid w:val="003038B6"/>
    <w:rsid w:val="003039FE"/>
    <w:rsid w:val="00303D71"/>
    <w:rsid w:val="00303E24"/>
    <w:rsid w:val="00304174"/>
    <w:rsid w:val="00304552"/>
    <w:rsid w:val="00305C66"/>
    <w:rsid w:val="00305F9D"/>
    <w:rsid w:val="003060B2"/>
    <w:rsid w:val="00306124"/>
    <w:rsid w:val="00306644"/>
    <w:rsid w:val="00307725"/>
    <w:rsid w:val="00307C0F"/>
    <w:rsid w:val="00310560"/>
    <w:rsid w:val="0031088C"/>
    <w:rsid w:val="00310891"/>
    <w:rsid w:val="00310F39"/>
    <w:rsid w:val="00311154"/>
    <w:rsid w:val="00311AF4"/>
    <w:rsid w:val="00312019"/>
    <w:rsid w:val="003136CF"/>
    <w:rsid w:val="00313782"/>
    <w:rsid w:val="00314E89"/>
    <w:rsid w:val="00315A1B"/>
    <w:rsid w:val="00316E0F"/>
    <w:rsid w:val="003176EC"/>
    <w:rsid w:val="00317E6D"/>
    <w:rsid w:val="003201A7"/>
    <w:rsid w:val="00321924"/>
    <w:rsid w:val="003219B3"/>
    <w:rsid w:val="003224D8"/>
    <w:rsid w:val="00323DD6"/>
    <w:rsid w:val="003247AF"/>
    <w:rsid w:val="00324D45"/>
    <w:rsid w:val="00325167"/>
    <w:rsid w:val="00325511"/>
    <w:rsid w:val="003255B1"/>
    <w:rsid w:val="00325969"/>
    <w:rsid w:val="003260BC"/>
    <w:rsid w:val="00326AF5"/>
    <w:rsid w:val="0033023A"/>
    <w:rsid w:val="0033055E"/>
    <w:rsid w:val="003309BE"/>
    <w:rsid w:val="003311EF"/>
    <w:rsid w:val="00332530"/>
    <w:rsid w:val="003343DF"/>
    <w:rsid w:val="00334D7F"/>
    <w:rsid w:val="00335202"/>
    <w:rsid w:val="003355FF"/>
    <w:rsid w:val="00335AC9"/>
    <w:rsid w:val="0033648C"/>
    <w:rsid w:val="00336DE9"/>
    <w:rsid w:val="003401F2"/>
    <w:rsid w:val="00340A36"/>
    <w:rsid w:val="00342579"/>
    <w:rsid w:val="003429B2"/>
    <w:rsid w:val="00342AC4"/>
    <w:rsid w:val="00342CC2"/>
    <w:rsid w:val="00344769"/>
    <w:rsid w:val="003452AC"/>
    <w:rsid w:val="003466F6"/>
    <w:rsid w:val="00347781"/>
    <w:rsid w:val="00347D66"/>
    <w:rsid w:val="0035067C"/>
    <w:rsid w:val="0035084D"/>
    <w:rsid w:val="003519AF"/>
    <w:rsid w:val="0035228B"/>
    <w:rsid w:val="0035281F"/>
    <w:rsid w:val="0035338F"/>
    <w:rsid w:val="003538B8"/>
    <w:rsid w:val="00353B1B"/>
    <w:rsid w:val="003557FC"/>
    <w:rsid w:val="0036026F"/>
    <w:rsid w:val="00360BBB"/>
    <w:rsid w:val="00361570"/>
    <w:rsid w:val="00361B01"/>
    <w:rsid w:val="0036274F"/>
    <w:rsid w:val="003629D1"/>
    <w:rsid w:val="00362B75"/>
    <w:rsid w:val="003631EA"/>
    <w:rsid w:val="00363675"/>
    <w:rsid w:val="00363994"/>
    <w:rsid w:val="00364795"/>
    <w:rsid w:val="003652A5"/>
    <w:rsid w:val="003657C0"/>
    <w:rsid w:val="00365A23"/>
    <w:rsid w:val="00365FDB"/>
    <w:rsid w:val="00366244"/>
    <w:rsid w:val="00366A5F"/>
    <w:rsid w:val="003672F8"/>
    <w:rsid w:val="00367BC4"/>
    <w:rsid w:val="00370575"/>
    <w:rsid w:val="00370904"/>
    <w:rsid w:val="00370D9E"/>
    <w:rsid w:val="003713A4"/>
    <w:rsid w:val="003718DE"/>
    <w:rsid w:val="00371B64"/>
    <w:rsid w:val="00372038"/>
    <w:rsid w:val="003725F6"/>
    <w:rsid w:val="00373048"/>
    <w:rsid w:val="003735A7"/>
    <w:rsid w:val="0037403C"/>
    <w:rsid w:val="00374F61"/>
    <w:rsid w:val="00375A46"/>
    <w:rsid w:val="003764B4"/>
    <w:rsid w:val="00376F3C"/>
    <w:rsid w:val="003770B1"/>
    <w:rsid w:val="00377D64"/>
    <w:rsid w:val="00377EA1"/>
    <w:rsid w:val="00380641"/>
    <w:rsid w:val="00380720"/>
    <w:rsid w:val="00380B5A"/>
    <w:rsid w:val="00382B5F"/>
    <w:rsid w:val="00383E80"/>
    <w:rsid w:val="00384B1E"/>
    <w:rsid w:val="00384EE7"/>
    <w:rsid w:val="00384F7D"/>
    <w:rsid w:val="0038545D"/>
    <w:rsid w:val="0038553F"/>
    <w:rsid w:val="003858D1"/>
    <w:rsid w:val="00386671"/>
    <w:rsid w:val="00386FD8"/>
    <w:rsid w:val="00386FE5"/>
    <w:rsid w:val="00387843"/>
    <w:rsid w:val="00391277"/>
    <w:rsid w:val="00391877"/>
    <w:rsid w:val="00391881"/>
    <w:rsid w:val="003932D1"/>
    <w:rsid w:val="003941C0"/>
    <w:rsid w:val="00394550"/>
    <w:rsid w:val="0039561D"/>
    <w:rsid w:val="003959F7"/>
    <w:rsid w:val="00395C5F"/>
    <w:rsid w:val="00397082"/>
    <w:rsid w:val="00397EAD"/>
    <w:rsid w:val="003A09D4"/>
    <w:rsid w:val="003A11D5"/>
    <w:rsid w:val="003A315A"/>
    <w:rsid w:val="003A39AC"/>
    <w:rsid w:val="003A4426"/>
    <w:rsid w:val="003A45B3"/>
    <w:rsid w:val="003A4645"/>
    <w:rsid w:val="003A50C6"/>
    <w:rsid w:val="003A5FF8"/>
    <w:rsid w:val="003A6692"/>
    <w:rsid w:val="003A6AE9"/>
    <w:rsid w:val="003A6FAB"/>
    <w:rsid w:val="003A7073"/>
    <w:rsid w:val="003A7B3D"/>
    <w:rsid w:val="003A7DB5"/>
    <w:rsid w:val="003A7E6B"/>
    <w:rsid w:val="003A7F54"/>
    <w:rsid w:val="003B12C4"/>
    <w:rsid w:val="003B1613"/>
    <w:rsid w:val="003B1B0B"/>
    <w:rsid w:val="003B21B1"/>
    <w:rsid w:val="003B2598"/>
    <w:rsid w:val="003B27A3"/>
    <w:rsid w:val="003B30B8"/>
    <w:rsid w:val="003B323F"/>
    <w:rsid w:val="003B3946"/>
    <w:rsid w:val="003B3FAB"/>
    <w:rsid w:val="003B4458"/>
    <w:rsid w:val="003B4717"/>
    <w:rsid w:val="003B4AC3"/>
    <w:rsid w:val="003B53A3"/>
    <w:rsid w:val="003B5444"/>
    <w:rsid w:val="003B5751"/>
    <w:rsid w:val="003B6455"/>
    <w:rsid w:val="003B6E8F"/>
    <w:rsid w:val="003C0727"/>
    <w:rsid w:val="003C20E3"/>
    <w:rsid w:val="003C2728"/>
    <w:rsid w:val="003C2CA1"/>
    <w:rsid w:val="003C4C4A"/>
    <w:rsid w:val="003C6403"/>
    <w:rsid w:val="003C6F5E"/>
    <w:rsid w:val="003C7B77"/>
    <w:rsid w:val="003D0F8C"/>
    <w:rsid w:val="003D1347"/>
    <w:rsid w:val="003D14F0"/>
    <w:rsid w:val="003D1ECF"/>
    <w:rsid w:val="003D2266"/>
    <w:rsid w:val="003D539D"/>
    <w:rsid w:val="003D5F7D"/>
    <w:rsid w:val="003D642E"/>
    <w:rsid w:val="003D73F9"/>
    <w:rsid w:val="003D7F07"/>
    <w:rsid w:val="003E2042"/>
    <w:rsid w:val="003E40BB"/>
    <w:rsid w:val="003E4107"/>
    <w:rsid w:val="003E51AC"/>
    <w:rsid w:val="003E686B"/>
    <w:rsid w:val="003F1D2C"/>
    <w:rsid w:val="003F1FCD"/>
    <w:rsid w:val="003F2916"/>
    <w:rsid w:val="003F3E5F"/>
    <w:rsid w:val="003F42E7"/>
    <w:rsid w:val="003F4DE9"/>
    <w:rsid w:val="003F7866"/>
    <w:rsid w:val="0040110A"/>
    <w:rsid w:val="00404521"/>
    <w:rsid w:val="0040490A"/>
    <w:rsid w:val="00404C0B"/>
    <w:rsid w:val="004061B2"/>
    <w:rsid w:val="00407693"/>
    <w:rsid w:val="00410639"/>
    <w:rsid w:val="00410B98"/>
    <w:rsid w:val="00410BAA"/>
    <w:rsid w:val="00411341"/>
    <w:rsid w:val="00411434"/>
    <w:rsid w:val="004131BD"/>
    <w:rsid w:val="004131E3"/>
    <w:rsid w:val="00414A66"/>
    <w:rsid w:val="0041554A"/>
    <w:rsid w:val="00417694"/>
    <w:rsid w:val="00417DB8"/>
    <w:rsid w:val="00417E86"/>
    <w:rsid w:val="004206A4"/>
    <w:rsid w:val="00420E62"/>
    <w:rsid w:val="00422A1F"/>
    <w:rsid w:val="00422F0A"/>
    <w:rsid w:val="00423399"/>
    <w:rsid w:val="00423E62"/>
    <w:rsid w:val="00423F93"/>
    <w:rsid w:val="00423FBD"/>
    <w:rsid w:val="004243AD"/>
    <w:rsid w:val="0042463E"/>
    <w:rsid w:val="004249BD"/>
    <w:rsid w:val="00424F03"/>
    <w:rsid w:val="0042676C"/>
    <w:rsid w:val="00430A20"/>
    <w:rsid w:val="0043201B"/>
    <w:rsid w:val="0043281D"/>
    <w:rsid w:val="004330B6"/>
    <w:rsid w:val="004333B1"/>
    <w:rsid w:val="00433703"/>
    <w:rsid w:val="004337DB"/>
    <w:rsid w:val="00433864"/>
    <w:rsid w:val="00433DB2"/>
    <w:rsid w:val="004341E0"/>
    <w:rsid w:val="0043439A"/>
    <w:rsid w:val="0043470E"/>
    <w:rsid w:val="00435216"/>
    <w:rsid w:val="004355F7"/>
    <w:rsid w:val="00436C4F"/>
    <w:rsid w:val="0043737C"/>
    <w:rsid w:val="004375DE"/>
    <w:rsid w:val="00437B39"/>
    <w:rsid w:val="004406A8"/>
    <w:rsid w:val="00441318"/>
    <w:rsid w:val="0044186F"/>
    <w:rsid w:val="00442347"/>
    <w:rsid w:val="00442993"/>
    <w:rsid w:val="00442A9E"/>
    <w:rsid w:val="004434FE"/>
    <w:rsid w:val="00443D2C"/>
    <w:rsid w:val="004446E7"/>
    <w:rsid w:val="00445662"/>
    <w:rsid w:val="00447D09"/>
    <w:rsid w:val="0045012A"/>
    <w:rsid w:val="004516BE"/>
    <w:rsid w:val="004529C5"/>
    <w:rsid w:val="00454795"/>
    <w:rsid w:val="00454853"/>
    <w:rsid w:val="00454DE8"/>
    <w:rsid w:val="0045554B"/>
    <w:rsid w:val="00455716"/>
    <w:rsid w:val="00455ABE"/>
    <w:rsid w:val="00455E69"/>
    <w:rsid w:val="0045714D"/>
    <w:rsid w:val="00460E19"/>
    <w:rsid w:val="004611C3"/>
    <w:rsid w:val="00461ABE"/>
    <w:rsid w:val="00463E35"/>
    <w:rsid w:val="0046671B"/>
    <w:rsid w:val="00466A40"/>
    <w:rsid w:val="00467BBE"/>
    <w:rsid w:val="00470533"/>
    <w:rsid w:val="00470677"/>
    <w:rsid w:val="00470DF9"/>
    <w:rsid w:val="0047138D"/>
    <w:rsid w:val="00471A23"/>
    <w:rsid w:val="00472048"/>
    <w:rsid w:val="004736E3"/>
    <w:rsid w:val="00473DFB"/>
    <w:rsid w:val="00474731"/>
    <w:rsid w:val="00474D15"/>
    <w:rsid w:val="004751C8"/>
    <w:rsid w:val="004752F6"/>
    <w:rsid w:val="00475C70"/>
    <w:rsid w:val="004765BC"/>
    <w:rsid w:val="0047683A"/>
    <w:rsid w:val="004773A7"/>
    <w:rsid w:val="00480807"/>
    <w:rsid w:val="00480B04"/>
    <w:rsid w:val="00481696"/>
    <w:rsid w:val="00481A27"/>
    <w:rsid w:val="00481D13"/>
    <w:rsid w:val="0048252F"/>
    <w:rsid w:val="00482854"/>
    <w:rsid w:val="00482B18"/>
    <w:rsid w:val="00483DE2"/>
    <w:rsid w:val="00484614"/>
    <w:rsid w:val="00484908"/>
    <w:rsid w:val="00484A1E"/>
    <w:rsid w:val="00484EFA"/>
    <w:rsid w:val="00485C7A"/>
    <w:rsid w:val="00487E0E"/>
    <w:rsid w:val="004910FC"/>
    <w:rsid w:val="004916BA"/>
    <w:rsid w:val="00492485"/>
    <w:rsid w:val="004928A7"/>
    <w:rsid w:val="004934B3"/>
    <w:rsid w:val="004941A4"/>
    <w:rsid w:val="00494ECB"/>
    <w:rsid w:val="004950DC"/>
    <w:rsid w:val="0049695A"/>
    <w:rsid w:val="00497213"/>
    <w:rsid w:val="00497536"/>
    <w:rsid w:val="00497667"/>
    <w:rsid w:val="004978FD"/>
    <w:rsid w:val="004A13ED"/>
    <w:rsid w:val="004A1775"/>
    <w:rsid w:val="004A1854"/>
    <w:rsid w:val="004A1E34"/>
    <w:rsid w:val="004A277A"/>
    <w:rsid w:val="004A364B"/>
    <w:rsid w:val="004A5AF0"/>
    <w:rsid w:val="004A6258"/>
    <w:rsid w:val="004A6554"/>
    <w:rsid w:val="004A69CF"/>
    <w:rsid w:val="004A6F5E"/>
    <w:rsid w:val="004A7622"/>
    <w:rsid w:val="004A7A4B"/>
    <w:rsid w:val="004A7E6F"/>
    <w:rsid w:val="004B007D"/>
    <w:rsid w:val="004B0AD0"/>
    <w:rsid w:val="004B0DCC"/>
    <w:rsid w:val="004B1597"/>
    <w:rsid w:val="004B2AB3"/>
    <w:rsid w:val="004B3199"/>
    <w:rsid w:val="004B337C"/>
    <w:rsid w:val="004B4A43"/>
    <w:rsid w:val="004B4AE1"/>
    <w:rsid w:val="004B52F7"/>
    <w:rsid w:val="004B6A56"/>
    <w:rsid w:val="004B6E88"/>
    <w:rsid w:val="004B736C"/>
    <w:rsid w:val="004B76B4"/>
    <w:rsid w:val="004B79F9"/>
    <w:rsid w:val="004B7A63"/>
    <w:rsid w:val="004C091A"/>
    <w:rsid w:val="004C0A76"/>
    <w:rsid w:val="004C250A"/>
    <w:rsid w:val="004C337D"/>
    <w:rsid w:val="004C3659"/>
    <w:rsid w:val="004C4115"/>
    <w:rsid w:val="004C41EC"/>
    <w:rsid w:val="004C42A0"/>
    <w:rsid w:val="004C589F"/>
    <w:rsid w:val="004C5E4C"/>
    <w:rsid w:val="004C6C23"/>
    <w:rsid w:val="004C765C"/>
    <w:rsid w:val="004C77C2"/>
    <w:rsid w:val="004C7AEE"/>
    <w:rsid w:val="004C7F49"/>
    <w:rsid w:val="004D0265"/>
    <w:rsid w:val="004D05AE"/>
    <w:rsid w:val="004D0E0F"/>
    <w:rsid w:val="004D17D2"/>
    <w:rsid w:val="004D1E81"/>
    <w:rsid w:val="004D295C"/>
    <w:rsid w:val="004D29D2"/>
    <w:rsid w:val="004D2A0A"/>
    <w:rsid w:val="004D2FC8"/>
    <w:rsid w:val="004D3120"/>
    <w:rsid w:val="004D331C"/>
    <w:rsid w:val="004D3B83"/>
    <w:rsid w:val="004D53B1"/>
    <w:rsid w:val="004D59F5"/>
    <w:rsid w:val="004D71FE"/>
    <w:rsid w:val="004E09E2"/>
    <w:rsid w:val="004E1DCE"/>
    <w:rsid w:val="004E26D9"/>
    <w:rsid w:val="004E28AA"/>
    <w:rsid w:val="004E35FE"/>
    <w:rsid w:val="004E3B48"/>
    <w:rsid w:val="004E45DC"/>
    <w:rsid w:val="004E48D4"/>
    <w:rsid w:val="004E5548"/>
    <w:rsid w:val="004E6192"/>
    <w:rsid w:val="004E685C"/>
    <w:rsid w:val="004E69FD"/>
    <w:rsid w:val="004F080A"/>
    <w:rsid w:val="004F115D"/>
    <w:rsid w:val="004F18D5"/>
    <w:rsid w:val="004F3D73"/>
    <w:rsid w:val="004F3EA8"/>
    <w:rsid w:val="004F4E17"/>
    <w:rsid w:val="004F55A9"/>
    <w:rsid w:val="004F5AF4"/>
    <w:rsid w:val="004F5B15"/>
    <w:rsid w:val="004F5DC6"/>
    <w:rsid w:val="004F6F6F"/>
    <w:rsid w:val="0050039A"/>
    <w:rsid w:val="00500537"/>
    <w:rsid w:val="00500545"/>
    <w:rsid w:val="00501053"/>
    <w:rsid w:val="0050239B"/>
    <w:rsid w:val="00502408"/>
    <w:rsid w:val="00502631"/>
    <w:rsid w:val="00502874"/>
    <w:rsid w:val="005031C3"/>
    <w:rsid w:val="005039CC"/>
    <w:rsid w:val="005046BE"/>
    <w:rsid w:val="00504C98"/>
    <w:rsid w:val="00505553"/>
    <w:rsid w:val="00505BEB"/>
    <w:rsid w:val="00506F2C"/>
    <w:rsid w:val="00506F5D"/>
    <w:rsid w:val="005070FB"/>
    <w:rsid w:val="00507BF7"/>
    <w:rsid w:val="00511503"/>
    <w:rsid w:val="005116A9"/>
    <w:rsid w:val="00511A5C"/>
    <w:rsid w:val="00511D78"/>
    <w:rsid w:val="00512874"/>
    <w:rsid w:val="00513355"/>
    <w:rsid w:val="005138F9"/>
    <w:rsid w:val="00513FBA"/>
    <w:rsid w:val="0051417D"/>
    <w:rsid w:val="00514ACE"/>
    <w:rsid w:val="00515F31"/>
    <w:rsid w:val="005160AF"/>
    <w:rsid w:val="00516401"/>
    <w:rsid w:val="00516B20"/>
    <w:rsid w:val="00517670"/>
    <w:rsid w:val="00517A80"/>
    <w:rsid w:val="0052039F"/>
    <w:rsid w:val="00520819"/>
    <w:rsid w:val="00520A35"/>
    <w:rsid w:val="00521706"/>
    <w:rsid w:val="0052216A"/>
    <w:rsid w:val="005223F2"/>
    <w:rsid w:val="00522E17"/>
    <w:rsid w:val="00523920"/>
    <w:rsid w:val="005239F2"/>
    <w:rsid w:val="00525537"/>
    <w:rsid w:val="005258C0"/>
    <w:rsid w:val="00525E79"/>
    <w:rsid w:val="00526961"/>
    <w:rsid w:val="00526CE0"/>
    <w:rsid w:val="00527FF9"/>
    <w:rsid w:val="0053082D"/>
    <w:rsid w:val="0053095C"/>
    <w:rsid w:val="00531F22"/>
    <w:rsid w:val="005325A1"/>
    <w:rsid w:val="005329C9"/>
    <w:rsid w:val="00532B3E"/>
    <w:rsid w:val="00533175"/>
    <w:rsid w:val="00533826"/>
    <w:rsid w:val="00533E04"/>
    <w:rsid w:val="0053430F"/>
    <w:rsid w:val="00534689"/>
    <w:rsid w:val="0053494F"/>
    <w:rsid w:val="00534D5A"/>
    <w:rsid w:val="00534D62"/>
    <w:rsid w:val="00535563"/>
    <w:rsid w:val="00535685"/>
    <w:rsid w:val="00537549"/>
    <w:rsid w:val="00537B7D"/>
    <w:rsid w:val="0054003E"/>
    <w:rsid w:val="0054009E"/>
    <w:rsid w:val="00540512"/>
    <w:rsid w:val="00542326"/>
    <w:rsid w:val="00542B56"/>
    <w:rsid w:val="00542FE4"/>
    <w:rsid w:val="00544191"/>
    <w:rsid w:val="00545276"/>
    <w:rsid w:val="00546059"/>
    <w:rsid w:val="005462E7"/>
    <w:rsid w:val="0054692D"/>
    <w:rsid w:val="00547DB3"/>
    <w:rsid w:val="005519A0"/>
    <w:rsid w:val="00552589"/>
    <w:rsid w:val="005527A4"/>
    <w:rsid w:val="00554AEC"/>
    <w:rsid w:val="00556B39"/>
    <w:rsid w:val="00556D96"/>
    <w:rsid w:val="00557BAA"/>
    <w:rsid w:val="00560A89"/>
    <w:rsid w:val="00560B7D"/>
    <w:rsid w:val="00560FA8"/>
    <w:rsid w:val="0056231C"/>
    <w:rsid w:val="00562BCE"/>
    <w:rsid w:val="00562BFF"/>
    <w:rsid w:val="00562EB9"/>
    <w:rsid w:val="00562EE5"/>
    <w:rsid w:val="005638C4"/>
    <w:rsid w:val="00563D4F"/>
    <w:rsid w:val="005644CE"/>
    <w:rsid w:val="00564B30"/>
    <w:rsid w:val="00564E17"/>
    <w:rsid w:val="005676A5"/>
    <w:rsid w:val="005712E4"/>
    <w:rsid w:val="005715B2"/>
    <w:rsid w:val="0057179C"/>
    <w:rsid w:val="00572125"/>
    <w:rsid w:val="005727B6"/>
    <w:rsid w:val="00572B56"/>
    <w:rsid w:val="00573557"/>
    <w:rsid w:val="0057522E"/>
    <w:rsid w:val="00576EAA"/>
    <w:rsid w:val="00577052"/>
    <w:rsid w:val="00577498"/>
    <w:rsid w:val="00580234"/>
    <w:rsid w:val="00580AA0"/>
    <w:rsid w:val="00582B77"/>
    <w:rsid w:val="005832AE"/>
    <w:rsid w:val="00584170"/>
    <w:rsid w:val="00584A4C"/>
    <w:rsid w:val="00584AF3"/>
    <w:rsid w:val="00585400"/>
    <w:rsid w:val="0058567A"/>
    <w:rsid w:val="0058634F"/>
    <w:rsid w:val="00587579"/>
    <w:rsid w:val="0058784E"/>
    <w:rsid w:val="00590005"/>
    <w:rsid w:val="00590B5D"/>
    <w:rsid w:val="00591250"/>
    <w:rsid w:val="005929F3"/>
    <w:rsid w:val="00592FC3"/>
    <w:rsid w:val="005931AB"/>
    <w:rsid w:val="005932FC"/>
    <w:rsid w:val="005943F2"/>
    <w:rsid w:val="00594DB6"/>
    <w:rsid w:val="00595185"/>
    <w:rsid w:val="005956DD"/>
    <w:rsid w:val="005957D0"/>
    <w:rsid w:val="0059694C"/>
    <w:rsid w:val="005A036B"/>
    <w:rsid w:val="005A0C96"/>
    <w:rsid w:val="005A17FE"/>
    <w:rsid w:val="005A3B57"/>
    <w:rsid w:val="005A511D"/>
    <w:rsid w:val="005A6B6D"/>
    <w:rsid w:val="005A6ED4"/>
    <w:rsid w:val="005A7208"/>
    <w:rsid w:val="005A784F"/>
    <w:rsid w:val="005B1EFA"/>
    <w:rsid w:val="005B244C"/>
    <w:rsid w:val="005B27D1"/>
    <w:rsid w:val="005B2818"/>
    <w:rsid w:val="005B3924"/>
    <w:rsid w:val="005B3B5E"/>
    <w:rsid w:val="005B490D"/>
    <w:rsid w:val="005B51E9"/>
    <w:rsid w:val="005B551C"/>
    <w:rsid w:val="005B571E"/>
    <w:rsid w:val="005B6342"/>
    <w:rsid w:val="005B73E8"/>
    <w:rsid w:val="005C0D52"/>
    <w:rsid w:val="005C14B1"/>
    <w:rsid w:val="005C15A5"/>
    <w:rsid w:val="005C1F97"/>
    <w:rsid w:val="005C343C"/>
    <w:rsid w:val="005C363F"/>
    <w:rsid w:val="005C4C1F"/>
    <w:rsid w:val="005C4F36"/>
    <w:rsid w:val="005C4FCA"/>
    <w:rsid w:val="005C51A6"/>
    <w:rsid w:val="005C5694"/>
    <w:rsid w:val="005C5DBF"/>
    <w:rsid w:val="005C5FB2"/>
    <w:rsid w:val="005C63B5"/>
    <w:rsid w:val="005C6E9F"/>
    <w:rsid w:val="005C71AC"/>
    <w:rsid w:val="005C7443"/>
    <w:rsid w:val="005C75ED"/>
    <w:rsid w:val="005C78D2"/>
    <w:rsid w:val="005C7E5C"/>
    <w:rsid w:val="005D06E6"/>
    <w:rsid w:val="005D0A64"/>
    <w:rsid w:val="005D18FE"/>
    <w:rsid w:val="005D3A5F"/>
    <w:rsid w:val="005D6A22"/>
    <w:rsid w:val="005D7432"/>
    <w:rsid w:val="005D77F8"/>
    <w:rsid w:val="005D7E64"/>
    <w:rsid w:val="005E1120"/>
    <w:rsid w:val="005E147A"/>
    <w:rsid w:val="005E2EAC"/>
    <w:rsid w:val="005E3544"/>
    <w:rsid w:val="005E3E87"/>
    <w:rsid w:val="005E4C62"/>
    <w:rsid w:val="005E526B"/>
    <w:rsid w:val="005E54E2"/>
    <w:rsid w:val="005E5FCE"/>
    <w:rsid w:val="005E61C3"/>
    <w:rsid w:val="005E7139"/>
    <w:rsid w:val="005E7D96"/>
    <w:rsid w:val="005E7EA4"/>
    <w:rsid w:val="005F0371"/>
    <w:rsid w:val="005F086C"/>
    <w:rsid w:val="005F0C04"/>
    <w:rsid w:val="005F120F"/>
    <w:rsid w:val="005F1643"/>
    <w:rsid w:val="005F2080"/>
    <w:rsid w:val="005F2816"/>
    <w:rsid w:val="005F2B76"/>
    <w:rsid w:val="005F4117"/>
    <w:rsid w:val="005F4962"/>
    <w:rsid w:val="005F534B"/>
    <w:rsid w:val="005F5FDF"/>
    <w:rsid w:val="005F6A63"/>
    <w:rsid w:val="005F7C98"/>
    <w:rsid w:val="005F7CC8"/>
    <w:rsid w:val="005F7D1C"/>
    <w:rsid w:val="005F7F84"/>
    <w:rsid w:val="00600A1C"/>
    <w:rsid w:val="00600CE7"/>
    <w:rsid w:val="00602180"/>
    <w:rsid w:val="0060230C"/>
    <w:rsid w:val="006023CC"/>
    <w:rsid w:val="00602961"/>
    <w:rsid w:val="00602FC7"/>
    <w:rsid w:val="00604067"/>
    <w:rsid w:val="006042A3"/>
    <w:rsid w:val="006043CA"/>
    <w:rsid w:val="00604876"/>
    <w:rsid w:val="0060546C"/>
    <w:rsid w:val="006065BE"/>
    <w:rsid w:val="00607793"/>
    <w:rsid w:val="006118D7"/>
    <w:rsid w:val="00611C6C"/>
    <w:rsid w:val="006129A1"/>
    <w:rsid w:val="00612FA4"/>
    <w:rsid w:val="006138C3"/>
    <w:rsid w:val="0061469D"/>
    <w:rsid w:val="00614F2E"/>
    <w:rsid w:val="006159C1"/>
    <w:rsid w:val="00615BB6"/>
    <w:rsid w:val="00615D94"/>
    <w:rsid w:val="006160F9"/>
    <w:rsid w:val="006166A2"/>
    <w:rsid w:val="006169E6"/>
    <w:rsid w:val="0061708F"/>
    <w:rsid w:val="0061731C"/>
    <w:rsid w:val="00617C2C"/>
    <w:rsid w:val="00621FD0"/>
    <w:rsid w:val="00623ACE"/>
    <w:rsid w:val="00623DD3"/>
    <w:rsid w:val="006242C4"/>
    <w:rsid w:val="00624EC9"/>
    <w:rsid w:val="006255CF"/>
    <w:rsid w:val="00626740"/>
    <w:rsid w:val="00626A99"/>
    <w:rsid w:val="0063033E"/>
    <w:rsid w:val="00630883"/>
    <w:rsid w:val="00630EAC"/>
    <w:rsid w:val="00632B7C"/>
    <w:rsid w:val="00632E63"/>
    <w:rsid w:val="006335E8"/>
    <w:rsid w:val="006336FB"/>
    <w:rsid w:val="00633C80"/>
    <w:rsid w:val="00633ED8"/>
    <w:rsid w:val="00634983"/>
    <w:rsid w:val="00634F5F"/>
    <w:rsid w:val="006364D2"/>
    <w:rsid w:val="006364D7"/>
    <w:rsid w:val="006409EB"/>
    <w:rsid w:val="0064228D"/>
    <w:rsid w:val="006426EB"/>
    <w:rsid w:val="006428E7"/>
    <w:rsid w:val="00642F78"/>
    <w:rsid w:val="00643ECD"/>
    <w:rsid w:val="0064626D"/>
    <w:rsid w:val="00646D47"/>
    <w:rsid w:val="00650694"/>
    <w:rsid w:val="006510C7"/>
    <w:rsid w:val="006520C1"/>
    <w:rsid w:val="00654009"/>
    <w:rsid w:val="00655ACE"/>
    <w:rsid w:val="00655E48"/>
    <w:rsid w:val="00657B19"/>
    <w:rsid w:val="00657DC0"/>
    <w:rsid w:val="00657EE9"/>
    <w:rsid w:val="006609D1"/>
    <w:rsid w:val="006627A5"/>
    <w:rsid w:val="00663744"/>
    <w:rsid w:val="00663763"/>
    <w:rsid w:val="0066391B"/>
    <w:rsid w:val="00663B71"/>
    <w:rsid w:val="00663D93"/>
    <w:rsid w:val="006649E7"/>
    <w:rsid w:val="00665418"/>
    <w:rsid w:val="006658B2"/>
    <w:rsid w:val="00665EA0"/>
    <w:rsid w:val="00666A82"/>
    <w:rsid w:val="0066702A"/>
    <w:rsid w:val="00667504"/>
    <w:rsid w:val="0066757C"/>
    <w:rsid w:val="00667950"/>
    <w:rsid w:val="00667A2F"/>
    <w:rsid w:val="00667EE4"/>
    <w:rsid w:val="006702D2"/>
    <w:rsid w:val="006716F3"/>
    <w:rsid w:val="00671ACD"/>
    <w:rsid w:val="00672438"/>
    <w:rsid w:val="006726BF"/>
    <w:rsid w:val="00672A60"/>
    <w:rsid w:val="00673226"/>
    <w:rsid w:val="00674128"/>
    <w:rsid w:val="006745A0"/>
    <w:rsid w:val="00674806"/>
    <w:rsid w:val="00675E1D"/>
    <w:rsid w:val="00676DD5"/>
    <w:rsid w:val="00677325"/>
    <w:rsid w:val="006801D5"/>
    <w:rsid w:val="0068144C"/>
    <w:rsid w:val="00681CCD"/>
    <w:rsid w:val="00681F23"/>
    <w:rsid w:val="00683FD1"/>
    <w:rsid w:val="00684070"/>
    <w:rsid w:val="00684BA1"/>
    <w:rsid w:val="0068702B"/>
    <w:rsid w:val="00687A85"/>
    <w:rsid w:val="006912D7"/>
    <w:rsid w:val="00691B10"/>
    <w:rsid w:val="006922ED"/>
    <w:rsid w:val="0069335A"/>
    <w:rsid w:val="00694D39"/>
    <w:rsid w:val="0069706D"/>
    <w:rsid w:val="00697558"/>
    <w:rsid w:val="006A0248"/>
    <w:rsid w:val="006A0569"/>
    <w:rsid w:val="006A0A7F"/>
    <w:rsid w:val="006A0A9F"/>
    <w:rsid w:val="006A0C7E"/>
    <w:rsid w:val="006A1A45"/>
    <w:rsid w:val="006A1DC7"/>
    <w:rsid w:val="006A1DED"/>
    <w:rsid w:val="006A2084"/>
    <w:rsid w:val="006A2700"/>
    <w:rsid w:val="006A2C69"/>
    <w:rsid w:val="006A2CC1"/>
    <w:rsid w:val="006A5671"/>
    <w:rsid w:val="006A5D1B"/>
    <w:rsid w:val="006A6070"/>
    <w:rsid w:val="006B0B05"/>
    <w:rsid w:val="006B2035"/>
    <w:rsid w:val="006B3B4E"/>
    <w:rsid w:val="006B3CF7"/>
    <w:rsid w:val="006B43AA"/>
    <w:rsid w:val="006B5721"/>
    <w:rsid w:val="006B6BBF"/>
    <w:rsid w:val="006B6CCB"/>
    <w:rsid w:val="006B7251"/>
    <w:rsid w:val="006B7791"/>
    <w:rsid w:val="006B7D0F"/>
    <w:rsid w:val="006C0793"/>
    <w:rsid w:val="006C1633"/>
    <w:rsid w:val="006C2976"/>
    <w:rsid w:val="006C4F09"/>
    <w:rsid w:val="006C6B38"/>
    <w:rsid w:val="006C711B"/>
    <w:rsid w:val="006C7638"/>
    <w:rsid w:val="006D0878"/>
    <w:rsid w:val="006D1310"/>
    <w:rsid w:val="006D1866"/>
    <w:rsid w:val="006D1C07"/>
    <w:rsid w:val="006D23C9"/>
    <w:rsid w:val="006D367C"/>
    <w:rsid w:val="006D3C1E"/>
    <w:rsid w:val="006D40A2"/>
    <w:rsid w:val="006D48A6"/>
    <w:rsid w:val="006D4FF6"/>
    <w:rsid w:val="006D5341"/>
    <w:rsid w:val="006D58EB"/>
    <w:rsid w:val="006D680C"/>
    <w:rsid w:val="006D6C58"/>
    <w:rsid w:val="006D6C9A"/>
    <w:rsid w:val="006D75FE"/>
    <w:rsid w:val="006E0054"/>
    <w:rsid w:val="006E07A9"/>
    <w:rsid w:val="006E1F0D"/>
    <w:rsid w:val="006E1FBD"/>
    <w:rsid w:val="006E2617"/>
    <w:rsid w:val="006E30ED"/>
    <w:rsid w:val="006E43D1"/>
    <w:rsid w:val="006E4452"/>
    <w:rsid w:val="006E6FCE"/>
    <w:rsid w:val="006E71C5"/>
    <w:rsid w:val="006E73B3"/>
    <w:rsid w:val="006E7DA8"/>
    <w:rsid w:val="006F07AC"/>
    <w:rsid w:val="006F0837"/>
    <w:rsid w:val="006F1EB0"/>
    <w:rsid w:val="006F23AE"/>
    <w:rsid w:val="006F5779"/>
    <w:rsid w:val="006F5E57"/>
    <w:rsid w:val="006F6EDF"/>
    <w:rsid w:val="006F71E4"/>
    <w:rsid w:val="006F7942"/>
    <w:rsid w:val="006F7E70"/>
    <w:rsid w:val="0070079D"/>
    <w:rsid w:val="007011EF"/>
    <w:rsid w:val="00701496"/>
    <w:rsid w:val="00702077"/>
    <w:rsid w:val="007020A6"/>
    <w:rsid w:val="007022A9"/>
    <w:rsid w:val="00702412"/>
    <w:rsid w:val="007031F7"/>
    <w:rsid w:val="007045D1"/>
    <w:rsid w:val="00704BB7"/>
    <w:rsid w:val="00704BCF"/>
    <w:rsid w:val="00705C1D"/>
    <w:rsid w:val="00705D4F"/>
    <w:rsid w:val="00706B66"/>
    <w:rsid w:val="00707D79"/>
    <w:rsid w:val="007105B4"/>
    <w:rsid w:val="0071076E"/>
    <w:rsid w:val="00710802"/>
    <w:rsid w:val="0071123D"/>
    <w:rsid w:val="00711455"/>
    <w:rsid w:val="0071172D"/>
    <w:rsid w:val="007120CA"/>
    <w:rsid w:val="007120E0"/>
    <w:rsid w:val="00713E04"/>
    <w:rsid w:val="007142B3"/>
    <w:rsid w:val="00715761"/>
    <w:rsid w:val="007159D5"/>
    <w:rsid w:val="00720AE3"/>
    <w:rsid w:val="00720B77"/>
    <w:rsid w:val="00720D9F"/>
    <w:rsid w:val="00721783"/>
    <w:rsid w:val="0072195F"/>
    <w:rsid w:val="00722084"/>
    <w:rsid w:val="00723734"/>
    <w:rsid w:val="00724286"/>
    <w:rsid w:val="00725B28"/>
    <w:rsid w:val="00726E24"/>
    <w:rsid w:val="00727348"/>
    <w:rsid w:val="007305D1"/>
    <w:rsid w:val="00730B0F"/>
    <w:rsid w:val="00730D8D"/>
    <w:rsid w:val="00730F08"/>
    <w:rsid w:val="00731186"/>
    <w:rsid w:val="007311AB"/>
    <w:rsid w:val="007328F5"/>
    <w:rsid w:val="0073350B"/>
    <w:rsid w:val="00733969"/>
    <w:rsid w:val="00733BAD"/>
    <w:rsid w:val="007347EA"/>
    <w:rsid w:val="00736EE1"/>
    <w:rsid w:val="00737256"/>
    <w:rsid w:val="0073792A"/>
    <w:rsid w:val="00737A48"/>
    <w:rsid w:val="00740CB3"/>
    <w:rsid w:val="00741556"/>
    <w:rsid w:val="0074199B"/>
    <w:rsid w:val="00741D48"/>
    <w:rsid w:val="00743F1E"/>
    <w:rsid w:val="00744AA3"/>
    <w:rsid w:val="0074593C"/>
    <w:rsid w:val="007479C3"/>
    <w:rsid w:val="00747C20"/>
    <w:rsid w:val="0075036F"/>
    <w:rsid w:val="0075041C"/>
    <w:rsid w:val="00750DF4"/>
    <w:rsid w:val="0075241C"/>
    <w:rsid w:val="00752844"/>
    <w:rsid w:val="007528B6"/>
    <w:rsid w:val="00752C9B"/>
    <w:rsid w:val="00754D17"/>
    <w:rsid w:val="00754DFD"/>
    <w:rsid w:val="00754EC8"/>
    <w:rsid w:val="0075500A"/>
    <w:rsid w:val="00755179"/>
    <w:rsid w:val="007553C0"/>
    <w:rsid w:val="00755AC5"/>
    <w:rsid w:val="00755FC5"/>
    <w:rsid w:val="007578A8"/>
    <w:rsid w:val="00760033"/>
    <w:rsid w:val="007601CC"/>
    <w:rsid w:val="00760603"/>
    <w:rsid w:val="0076081E"/>
    <w:rsid w:val="007609FC"/>
    <w:rsid w:val="00760A86"/>
    <w:rsid w:val="00761B11"/>
    <w:rsid w:val="00761BFD"/>
    <w:rsid w:val="00761E6C"/>
    <w:rsid w:val="00762198"/>
    <w:rsid w:val="007621E3"/>
    <w:rsid w:val="00762703"/>
    <w:rsid w:val="007644CE"/>
    <w:rsid w:val="007647F9"/>
    <w:rsid w:val="00764886"/>
    <w:rsid w:val="00764F10"/>
    <w:rsid w:val="00764FF4"/>
    <w:rsid w:val="00765039"/>
    <w:rsid w:val="007663FC"/>
    <w:rsid w:val="00766B5E"/>
    <w:rsid w:val="00767522"/>
    <w:rsid w:val="007679CF"/>
    <w:rsid w:val="00772E5B"/>
    <w:rsid w:val="00773042"/>
    <w:rsid w:val="007734F5"/>
    <w:rsid w:val="007743DF"/>
    <w:rsid w:val="00774ED4"/>
    <w:rsid w:val="00775BB7"/>
    <w:rsid w:val="00776758"/>
    <w:rsid w:val="00776808"/>
    <w:rsid w:val="00780737"/>
    <w:rsid w:val="00781297"/>
    <w:rsid w:val="007823BC"/>
    <w:rsid w:val="00782A24"/>
    <w:rsid w:val="00782BF8"/>
    <w:rsid w:val="00784414"/>
    <w:rsid w:val="007847A4"/>
    <w:rsid w:val="0078483B"/>
    <w:rsid w:val="007854E3"/>
    <w:rsid w:val="0078675A"/>
    <w:rsid w:val="00787A98"/>
    <w:rsid w:val="00790025"/>
    <w:rsid w:val="00790582"/>
    <w:rsid w:val="00790BF0"/>
    <w:rsid w:val="00790E25"/>
    <w:rsid w:val="00790EBF"/>
    <w:rsid w:val="00791855"/>
    <w:rsid w:val="00792359"/>
    <w:rsid w:val="00792578"/>
    <w:rsid w:val="00792CE7"/>
    <w:rsid w:val="0079309C"/>
    <w:rsid w:val="007931B4"/>
    <w:rsid w:val="007939E0"/>
    <w:rsid w:val="0079581A"/>
    <w:rsid w:val="00795940"/>
    <w:rsid w:val="00795C81"/>
    <w:rsid w:val="00795D56"/>
    <w:rsid w:val="007A0E97"/>
    <w:rsid w:val="007A10BE"/>
    <w:rsid w:val="007A2823"/>
    <w:rsid w:val="007A35F8"/>
    <w:rsid w:val="007A373E"/>
    <w:rsid w:val="007A3B93"/>
    <w:rsid w:val="007A3D5D"/>
    <w:rsid w:val="007A4A36"/>
    <w:rsid w:val="007A5C73"/>
    <w:rsid w:val="007A65CB"/>
    <w:rsid w:val="007A66BB"/>
    <w:rsid w:val="007A7167"/>
    <w:rsid w:val="007B0129"/>
    <w:rsid w:val="007B17FA"/>
    <w:rsid w:val="007B1FEF"/>
    <w:rsid w:val="007B2464"/>
    <w:rsid w:val="007B28FE"/>
    <w:rsid w:val="007B35A4"/>
    <w:rsid w:val="007B365E"/>
    <w:rsid w:val="007B4791"/>
    <w:rsid w:val="007B5C99"/>
    <w:rsid w:val="007B65D8"/>
    <w:rsid w:val="007C163F"/>
    <w:rsid w:val="007C16E7"/>
    <w:rsid w:val="007C23D7"/>
    <w:rsid w:val="007C241D"/>
    <w:rsid w:val="007C254E"/>
    <w:rsid w:val="007C52BE"/>
    <w:rsid w:val="007C584D"/>
    <w:rsid w:val="007C6E86"/>
    <w:rsid w:val="007C7506"/>
    <w:rsid w:val="007D0B4D"/>
    <w:rsid w:val="007D1A54"/>
    <w:rsid w:val="007D27F4"/>
    <w:rsid w:val="007D2B70"/>
    <w:rsid w:val="007D3EE5"/>
    <w:rsid w:val="007D4483"/>
    <w:rsid w:val="007D4554"/>
    <w:rsid w:val="007D4DA6"/>
    <w:rsid w:val="007D60A1"/>
    <w:rsid w:val="007D72AD"/>
    <w:rsid w:val="007D7690"/>
    <w:rsid w:val="007D7768"/>
    <w:rsid w:val="007D7E6D"/>
    <w:rsid w:val="007E039B"/>
    <w:rsid w:val="007E1C97"/>
    <w:rsid w:val="007E1D52"/>
    <w:rsid w:val="007E38C2"/>
    <w:rsid w:val="007E3B84"/>
    <w:rsid w:val="007E4C85"/>
    <w:rsid w:val="007E501D"/>
    <w:rsid w:val="007E50C0"/>
    <w:rsid w:val="007E52BF"/>
    <w:rsid w:val="007E57F3"/>
    <w:rsid w:val="007E7BD5"/>
    <w:rsid w:val="007F04F5"/>
    <w:rsid w:val="007F1333"/>
    <w:rsid w:val="007F18FF"/>
    <w:rsid w:val="007F1CCC"/>
    <w:rsid w:val="007F288E"/>
    <w:rsid w:val="007F2BF5"/>
    <w:rsid w:val="007F3B6F"/>
    <w:rsid w:val="007F55B8"/>
    <w:rsid w:val="007F5B71"/>
    <w:rsid w:val="007F6391"/>
    <w:rsid w:val="007F6396"/>
    <w:rsid w:val="007F79F3"/>
    <w:rsid w:val="007F7E1D"/>
    <w:rsid w:val="0080008B"/>
    <w:rsid w:val="008007A7"/>
    <w:rsid w:val="008015D9"/>
    <w:rsid w:val="00801D52"/>
    <w:rsid w:val="00802C50"/>
    <w:rsid w:val="00803548"/>
    <w:rsid w:val="0080528C"/>
    <w:rsid w:val="008057BB"/>
    <w:rsid w:val="00806F72"/>
    <w:rsid w:val="008120E5"/>
    <w:rsid w:val="00812265"/>
    <w:rsid w:val="008127E8"/>
    <w:rsid w:val="00813509"/>
    <w:rsid w:val="008136CD"/>
    <w:rsid w:val="008141F6"/>
    <w:rsid w:val="00817403"/>
    <w:rsid w:val="00820B0A"/>
    <w:rsid w:val="00821EED"/>
    <w:rsid w:val="00822012"/>
    <w:rsid w:val="00822FBB"/>
    <w:rsid w:val="0082321E"/>
    <w:rsid w:val="008235E7"/>
    <w:rsid w:val="0082438A"/>
    <w:rsid w:val="0082523D"/>
    <w:rsid w:val="008252AF"/>
    <w:rsid w:val="00825D14"/>
    <w:rsid w:val="00826178"/>
    <w:rsid w:val="00826ADB"/>
    <w:rsid w:val="00826ED6"/>
    <w:rsid w:val="0083006D"/>
    <w:rsid w:val="00830B81"/>
    <w:rsid w:val="00830F8A"/>
    <w:rsid w:val="0083115A"/>
    <w:rsid w:val="00831700"/>
    <w:rsid w:val="00831BD7"/>
    <w:rsid w:val="008326A3"/>
    <w:rsid w:val="008338D7"/>
    <w:rsid w:val="0083429A"/>
    <w:rsid w:val="008345B2"/>
    <w:rsid w:val="00835607"/>
    <w:rsid w:val="00836B80"/>
    <w:rsid w:val="008371F6"/>
    <w:rsid w:val="008376C0"/>
    <w:rsid w:val="00837B22"/>
    <w:rsid w:val="00840818"/>
    <w:rsid w:val="0084567C"/>
    <w:rsid w:val="008458EF"/>
    <w:rsid w:val="00845DC5"/>
    <w:rsid w:val="00846129"/>
    <w:rsid w:val="008501F5"/>
    <w:rsid w:val="00850FB3"/>
    <w:rsid w:val="00851315"/>
    <w:rsid w:val="008517B6"/>
    <w:rsid w:val="00852204"/>
    <w:rsid w:val="0085249D"/>
    <w:rsid w:val="00853074"/>
    <w:rsid w:val="008541A2"/>
    <w:rsid w:val="00854315"/>
    <w:rsid w:val="00854A20"/>
    <w:rsid w:val="00854AED"/>
    <w:rsid w:val="00855C18"/>
    <w:rsid w:val="00856411"/>
    <w:rsid w:val="00856E76"/>
    <w:rsid w:val="0085799D"/>
    <w:rsid w:val="008611DC"/>
    <w:rsid w:val="008616AF"/>
    <w:rsid w:val="008619B5"/>
    <w:rsid w:val="00861BDC"/>
    <w:rsid w:val="00861C70"/>
    <w:rsid w:val="0086229D"/>
    <w:rsid w:val="00862700"/>
    <w:rsid w:val="00863173"/>
    <w:rsid w:val="008632FE"/>
    <w:rsid w:val="008639C3"/>
    <w:rsid w:val="00863AF0"/>
    <w:rsid w:val="00865DDF"/>
    <w:rsid w:val="00866BF7"/>
    <w:rsid w:val="00867767"/>
    <w:rsid w:val="00870BE1"/>
    <w:rsid w:val="00871621"/>
    <w:rsid w:val="008722C6"/>
    <w:rsid w:val="008729E1"/>
    <w:rsid w:val="00874102"/>
    <w:rsid w:val="0087479C"/>
    <w:rsid w:val="008749AF"/>
    <w:rsid w:val="008753AA"/>
    <w:rsid w:val="008763D6"/>
    <w:rsid w:val="00880CE4"/>
    <w:rsid w:val="00880D48"/>
    <w:rsid w:val="00881DFE"/>
    <w:rsid w:val="008822CA"/>
    <w:rsid w:val="00882DD0"/>
    <w:rsid w:val="00884803"/>
    <w:rsid w:val="00884F37"/>
    <w:rsid w:val="00885A33"/>
    <w:rsid w:val="008870E0"/>
    <w:rsid w:val="0089101E"/>
    <w:rsid w:val="00891044"/>
    <w:rsid w:val="00891910"/>
    <w:rsid w:val="00891D10"/>
    <w:rsid w:val="00892134"/>
    <w:rsid w:val="00892E06"/>
    <w:rsid w:val="008936D2"/>
    <w:rsid w:val="0089390C"/>
    <w:rsid w:val="00893D92"/>
    <w:rsid w:val="0089467E"/>
    <w:rsid w:val="0089488B"/>
    <w:rsid w:val="008949D1"/>
    <w:rsid w:val="00895081"/>
    <w:rsid w:val="008954B2"/>
    <w:rsid w:val="00896C9F"/>
    <w:rsid w:val="00896CA9"/>
    <w:rsid w:val="00897391"/>
    <w:rsid w:val="00897C6D"/>
    <w:rsid w:val="008A06C6"/>
    <w:rsid w:val="008A07E2"/>
    <w:rsid w:val="008A0AD1"/>
    <w:rsid w:val="008A0EBE"/>
    <w:rsid w:val="008A146C"/>
    <w:rsid w:val="008A3265"/>
    <w:rsid w:val="008A3556"/>
    <w:rsid w:val="008A3A35"/>
    <w:rsid w:val="008A3C27"/>
    <w:rsid w:val="008A3C7C"/>
    <w:rsid w:val="008A40D4"/>
    <w:rsid w:val="008A4308"/>
    <w:rsid w:val="008A4946"/>
    <w:rsid w:val="008A5F07"/>
    <w:rsid w:val="008A73D0"/>
    <w:rsid w:val="008A7703"/>
    <w:rsid w:val="008A7E02"/>
    <w:rsid w:val="008B05BD"/>
    <w:rsid w:val="008B1189"/>
    <w:rsid w:val="008B13D3"/>
    <w:rsid w:val="008B14BF"/>
    <w:rsid w:val="008B18D3"/>
    <w:rsid w:val="008B1D44"/>
    <w:rsid w:val="008B3650"/>
    <w:rsid w:val="008B3FA0"/>
    <w:rsid w:val="008B422E"/>
    <w:rsid w:val="008B499F"/>
    <w:rsid w:val="008B4A64"/>
    <w:rsid w:val="008B4C3A"/>
    <w:rsid w:val="008B55DA"/>
    <w:rsid w:val="008B5661"/>
    <w:rsid w:val="008B59B5"/>
    <w:rsid w:val="008B5B2C"/>
    <w:rsid w:val="008B5E81"/>
    <w:rsid w:val="008B6F51"/>
    <w:rsid w:val="008C0375"/>
    <w:rsid w:val="008C169C"/>
    <w:rsid w:val="008C1E9B"/>
    <w:rsid w:val="008C2D48"/>
    <w:rsid w:val="008C45AA"/>
    <w:rsid w:val="008C4BDD"/>
    <w:rsid w:val="008C50AD"/>
    <w:rsid w:val="008C58DA"/>
    <w:rsid w:val="008C7449"/>
    <w:rsid w:val="008C7743"/>
    <w:rsid w:val="008C7BFA"/>
    <w:rsid w:val="008D02B6"/>
    <w:rsid w:val="008D0F5F"/>
    <w:rsid w:val="008D2D84"/>
    <w:rsid w:val="008D303E"/>
    <w:rsid w:val="008D3892"/>
    <w:rsid w:val="008D39D4"/>
    <w:rsid w:val="008D4A4F"/>
    <w:rsid w:val="008D60D0"/>
    <w:rsid w:val="008D6A0A"/>
    <w:rsid w:val="008D7839"/>
    <w:rsid w:val="008D7A30"/>
    <w:rsid w:val="008E3767"/>
    <w:rsid w:val="008E3D53"/>
    <w:rsid w:val="008E3FC8"/>
    <w:rsid w:val="008E44F3"/>
    <w:rsid w:val="008E55CD"/>
    <w:rsid w:val="008E5A0C"/>
    <w:rsid w:val="008E6483"/>
    <w:rsid w:val="008E76CE"/>
    <w:rsid w:val="008E7A5E"/>
    <w:rsid w:val="008F0BD4"/>
    <w:rsid w:val="008F1B2D"/>
    <w:rsid w:val="008F3832"/>
    <w:rsid w:val="008F443E"/>
    <w:rsid w:val="008F6187"/>
    <w:rsid w:val="008F74FB"/>
    <w:rsid w:val="00900765"/>
    <w:rsid w:val="009012F0"/>
    <w:rsid w:val="00901377"/>
    <w:rsid w:val="00901F28"/>
    <w:rsid w:val="00902916"/>
    <w:rsid w:val="009034B6"/>
    <w:rsid w:val="00903583"/>
    <w:rsid w:val="00903D6A"/>
    <w:rsid w:val="009040F5"/>
    <w:rsid w:val="00904A95"/>
    <w:rsid w:val="009063F6"/>
    <w:rsid w:val="00906D56"/>
    <w:rsid w:val="00906E92"/>
    <w:rsid w:val="0090766A"/>
    <w:rsid w:val="00907DC8"/>
    <w:rsid w:val="009101AB"/>
    <w:rsid w:val="009107D0"/>
    <w:rsid w:val="00910820"/>
    <w:rsid w:val="0091118E"/>
    <w:rsid w:val="009115FB"/>
    <w:rsid w:val="0091290E"/>
    <w:rsid w:val="009129D7"/>
    <w:rsid w:val="009139E9"/>
    <w:rsid w:val="00914173"/>
    <w:rsid w:val="0091455F"/>
    <w:rsid w:val="00914FD9"/>
    <w:rsid w:val="00916DAD"/>
    <w:rsid w:val="009179E2"/>
    <w:rsid w:val="00917F5C"/>
    <w:rsid w:val="00920680"/>
    <w:rsid w:val="0092191F"/>
    <w:rsid w:val="00922600"/>
    <w:rsid w:val="00923E83"/>
    <w:rsid w:val="00924D53"/>
    <w:rsid w:val="00924EBC"/>
    <w:rsid w:val="00925222"/>
    <w:rsid w:val="00925C51"/>
    <w:rsid w:val="00925EBD"/>
    <w:rsid w:val="0092663B"/>
    <w:rsid w:val="0092747C"/>
    <w:rsid w:val="0093153C"/>
    <w:rsid w:val="009324BD"/>
    <w:rsid w:val="00932565"/>
    <w:rsid w:val="009336C9"/>
    <w:rsid w:val="00933A6A"/>
    <w:rsid w:val="00934347"/>
    <w:rsid w:val="009345C1"/>
    <w:rsid w:val="00934B33"/>
    <w:rsid w:val="00934C4B"/>
    <w:rsid w:val="00934DDE"/>
    <w:rsid w:val="009352CD"/>
    <w:rsid w:val="00935716"/>
    <w:rsid w:val="00935ABD"/>
    <w:rsid w:val="00936FC8"/>
    <w:rsid w:val="0093701B"/>
    <w:rsid w:val="0093756C"/>
    <w:rsid w:val="0094041C"/>
    <w:rsid w:val="00941A87"/>
    <w:rsid w:val="0094220A"/>
    <w:rsid w:val="009434CB"/>
    <w:rsid w:val="00943949"/>
    <w:rsid w:val="009440D1"/>
    <w:rsid w:val="00944518"/>
    <w:rsid w:val="00945E9C"/>
    <w:rsid w:val="0094626B"/>
    <w:rsid w:val="00946CEA"/>
    <w:rsid w:val="009507A9"/>
    <w:rsid w:val="00950CC5"/>
    <w:rsid w:val="00953C02"/>
    <w:rsid w:val="0095499F"/>
    <w:rsid w:val="00956EEA"/>
    <w:rsid w:val="00960D8A"/>
    <w:rsid w:val="00962243"/>
    <w:rsid w:val="009626E6"/>
    <w:rsid w:val="00962848"/>
    <w:rsid w:val="00962BB5"/>
    <w:rsid w:val="00962D1C"/>
    <w:rsid w:val="00962E21"/>
    <w:rsid w:val="00963F47"/>
    <w:rsid w:val="00964883"/>
    <w:rsid w:val="00964B5F"/>
    <w:rsid w:val="009664A7"/>
    <w:rsid w:val="00967472"/>
    <w:rsid w:val="00967851"/>
    <w:rsid w:val="00967D28"/>
    <w:rsid w:val="009700D4"/>
    <w:rsid w:val="00971AC7"/>
    <w:rsid w:val="00972BF4"/>
    <w:rsid w:val="00972F8D"/>
    <w:rsid w:val="00973988"/>
    <w:rsid w:val="00975F19"/>
    <w:rsid w:val="00976065"/>
    <w:rsid w:val="00976544"/>
    <w:rsid w:val="00976762"/>
    <w:rsid w:val="0098026E"/>
    <w:rsid w:val="00982A66"/>
    <w:rsid w:val="00983971"/>
    <w:rsid w:val="00985396"/>
    <w:rsid w:val="009856D5"/>
    <w:rsid w:val="009860CD"/>
    <w:rsid w:val="00986A2E"/>
    <w:rsid w:val="0098741B"/>
    <w:rsid w:val="009876CE"/>
    <w:rsid w:val="00987BDE"/>
    <w:rsid w:val="00990DCF"/>
    <w:rsid w:val="00990DF2"/>
    <w:rsid w:val="00991649"/>
    <w:rsid w:val="00993FFB"/>
    <w:rsid w:val="00994389"/>
    <w:rsid w:val="009946BD"/>
    <w:rsid w:val="009959D9"/>
    <w:rsid w:val="00995B58"/>
    <w:rsid w:val="009962EB"/>
    <w:rsid w:val="00996FB7"/>
    <w:rsid w:val="009973AB"/>
    <w:rsid w:val="00997C12"/>
    <w:rsid w:val="009A02A9"/>
    <w:rsid w:val="009A0E1C"/>
    <w:rsid w:val="009A2920"/>
    <w:rsid w:val="009A39BA"/>
    <w:rsid w:val="009A3CF2"/>
    <w:rsid w:val="009A3D55"/>
    <w:rsid w:val="009A4618"/>
    <w:rsid w:val="009A4F57"/>
    <w:rsid w:val="009A554E"/>
    <w:rsid w:val="009A5A71"/>
    <w:rsid w:val="009A67C7"/>
    <w:rsid w:val="009B0090"/>
    <w:rsid w:val="009B126E"/>
    <w:rsid w:val="009B1E3C"/>
    <w:rsid w:val="009B2105"/>
    <w:rsid w:val="009B2735"/>
    <w:rsid w:val="009B2B0C"/>
    <w:rsid w:val="009B2C0B"/>
    <w:rsid w:val="009B418D"/>
    <w:rsid w:val="009B52EC"/>
    <w:rsid w:val="009B600A"/>
    <w:rsid w:val="009B6794"/>
    <w:rsid w:val="009B7C9C"/>
    <w:rsid w:val="009C0FC4"/>
    <w:rsid w:val="009C1AA3"/>
    <w:rsid w:val="009C2C00"/>
    <w:rsid w:val="009C30C3"/>
    <w:rsid w:val="009C32DE"/>
    <w:rsid w:val="009C405D"/>
    <w:rsid w:val="009C4078"/>
    <w:rsid w:val="009C5DF3"/>
    <w:rsid w:val="009C5FEF"/>
    <w:rsid w:val="009C60CD"/>
    <w:rsid w:val="009C60F4"/>
    <w:rsid w:val="009C6425"/>
    <w:rsid w:val="009C6FD8"/>
    <w:rsid w:val="009C706F"/>
    <w:rsid w:val="009D0576"/>
    <w:rsid w:val="009D17C1"/>
    <w:rsid w:val="009D1BCD"/>
    <w:rsid w:val="009D2268"/>
    <w:rsid w:val="009D290F"/>
    <w:rsid w:val="009D2A8D"/>
    <w:rsid w:val="009D3B95"/>
    <w:rsid w:val="009D3DBF"/>
    <w:rsid w:val="009D54C5"/>
    <w:rsid w:val="009D6286"/>
    <w:rsid w:val="009D6A97"/>
    <w:rsid w:val="009D7A3E"/>
    <w:rsid w:val="009E00C8"/>
    <w:rsid w:val="009E027B"/>
    <w:rsid w:val="009E070B"/>
    <w:rsid w:val="009E07CF"/>
    <w:rsid w:val="009E08C9"/>
    <w:rsid w:val="009E0E46"/>
    <w:rsid w:val="009E26EE"/>
    <w:rsid w:val="009E3196"/>
    <w:rsid w:val="009E3733"/>
    <w:rsid w:val="009E4603"/>
    <w:rsid w:val="009E6152"/>
    <w:rsid w:val="009F01B4"/>
    <w:rsid w:val="009F0391"/>
    <w:rsid w:val="009F1368"/>
    <w:rsid w:val="009F1FC2"/>
    <w:rsid w:val="009F4AA1"/>
    <w:rsid w:val="009F4CED"/>
    <w:rsid w:val="009F4DB2"/>
    <w:rsid w:val="009F4F5E"/>
    <w:rsid w:val="009F5AFC"/>
    <w:rsid w:val="009F5C2B"/>
    <w:rsid w:val="009F6928"/>
    <w:rsid w:val="009F6B29"/>
    <w:rsid w:val="009F78BA"/>
    <w:rsid w:val="009F7D3F"/>
    <w:rsid w:val="00A004DB"/>
    <w:rsid w:val="00A0056C"/>
    <w:rsid w:val="00A01169"/>
    <w:rsid w:val="00A01468"/>
    <w:rsid w:val="00A02967"/>
    <w:rsid w:val="00A02E23"/>
    <w:rsid w:val="00A03834"/>
    <w:rsid w:val="00A053F8"/>
    <w:rsid w:val="00A05500"/>
    <w:rsid w:val="00A055FC"/>
    <w:rsid w:val="00A06650"/>
    <w:rsid w:val="00A0683D"/>
    <w:rsid w:val="00A07684"/>
    <w:rsid w:val="00A07841"/>
    <w:rsid w:val="00A10A4E"/>
    <w:rsid w:val="00A11894"/>
    <w:rsid w:val="00A139E2"/>
    <w:rsid w:val="00A13F97"/>
    <w:rsid w:val="00A14C83"/>
    <w:rsid w:val="00A15BF7"/>
    <w:rsid w:val="00A15F84"/>
    <w:rsid w:val="00A16352"/>
    <w:rsid w:val="00A216B3"/>
    <w:rsid w:val="00A2189F"/>
    <w:rsid w:val="00A22553"/>
    <w:rsid w:val="00A2267F"/>
    <w:rsid w:val="00A22DDA"/>
    <w:rsid w:val="00A24408"/>
    <w:rsid w:val="00A245F9"/>
    <w:rsid w:val="00A24B4E"/>
    <w:rsid w:val="00A24DB8"/>
    <w:rsid w:val="00A25471"/>
    <w:rsid w:val="00A26C49"/>
    <w:rsid w:val="00A278B1"/>
    <w:rsid w:val="00A27B09"/>
    <w:rsid w:val="00A30B6B"/>
    <w:rsid w:val="00A310FB"/>
    <w:rsid w:val="00A3135D"/>
    <w:rsid w:val="00A32A78"/>
    <w:rsid w:val="00A32CF7"/>
    <w:rsid w:val="00A340F6"/>
    <w:rsid w:val="00A356D2"/>
    <w:rsid w:val="00A358CC"/>
    <w:rsid w:val="00A37036"/>
    <w:rsid w:val="00A37320"/>
    <w:rsid w:val="00A373D0"/>
    <w:rsid w:val="00A40995"/>
    <w:rsid w:val="00A40A7E"/>
    <w:rsid w:val="00A4110A"/>
    <w:rsid w:val="00A42269"/>
    <w:rsid w:val="00A43A34"/>
    <w:rsid w:val="00A43EDB"/>
    <w:rsid w:val="00A4404F"/>
    <w:rsid w:val="00A445D8"/>
    <w:rsid w:val="00A44740"/>
    <w:rsid w:val="00A44E9F"/>
    <w:rsid w:val="00A45339"/>
    <w:rsid w:val="00A456B3"/>
    <w:rsid w:val="00A45DC7"/>
    <w:rsid w:val="00A470F2"/>
    <w:rsid w:val="00A47F56"/>
    <w:rsid w:val="00A50501"/>
    <w:rsid w:val="00A5075F"/>
    <w:rsid w:val="00A53139"/>
    <w:rsid w:val="00A53D12"/>
    <w:rsid w:val="00A53D24"/>
    <w:rsid w:val="00A552E6"/>
    <w:rsid w:val="00A558E5"/>
    <w:rsid w:val="00A5617A"/>
    <w:rsid w:val="00A56A86"/>
    <w:rsid w:val="00A60359"/>
    <w:rsid w:val="00A603EA"/>
    <w:rsid w:val="00A60B44"/>
    <w:rsid w:val="00A60E5D"/>
    <w:rsid w:val="00A619B4"/>
    <w:rsid w:val="00A631B9"/>
    <w:rsid w:val="00A63FF8"/>
    <w:rsid w:val="00A64875"/>
    <w:rsid w:val="00A64DE0"/>
    <w:rsid w:val="00A64E8A"/>
    <w:rsid w:val="00A64F46"/>
    <w:rsid w:val="00A6562C"/>
    <w:rsid w:val="00A6581C"/>
    <w:rsid w:val="00A66A38"/>
    <w:rsid w:val="00A675F9"/>
    <w:rsid w:val="00A70FE3"/>
    <w:rsid w:val="00A71758"/>
    <w:rsid w:val="00A71823"/>
    <w:rsid w:val="00A73C96"/>
    <w:rsid w:val="00A749EF"/>
    <w:rsid w:val="00A74BCC"/>
    <w:rsid w:val="00A750B6"/>
    <w:rsid w:val="00A75A11"/>
    <w:rsid w:val="00A75B4A"/>
    <w:rsid w:val="00A76536"/>
    <w:rsid w:val="00A7694B"/>
    <w:rsid w:val="00A7748F"/>
    <w:rsid w:val="00A77944"/>
    <w:rsid w:val="00A77BFF"/>
    <w:rsid w:val="00A80098"/>
    <w:rsid w:val="00A8055B"/>
    <w:rsid w:val="00A807E2"/>
    <w:rsid w:val="00A811A4"/>
    <w:rsid w:val="00A8231B"/>
    <w:rsid w:val="00A82717"/>
    <w:rsid w:val="00A83FB5"/>
    <w:rsid w:val="00A84900"/>
    <w:rsid w:val="00A849D0"/>
    <w:rsid w:val="00A85018"/>
    <w:rsid w:val="00A8563E"/>
    <w:rsid w:val="00A86595"/>
    <w:rsid w:val="00A86E01"/>
    <w:rsid w:val="00A9121D"/>
    <w:rsid w:val="00A9129E"/>
    <w:rsid w:val="00A91ED8"/>
    <w:rsid w:val="00A929D1"/>
    <w:rsid w:val="00A935D4"/>
    <w:rsid w:val="00A9385F"/>
    <w:rsid w:val="00A93B7A"/>
    <w:rsid w:val="00A93DFC"/>
    <w:rsid w:val="00A94098"/>
    <w:rsid w:val="00A94A80"/>
    <w:rsid w:val="00A950E4"/>
    <w:rsid w:val="00A95EAD"/>
    <w:rsid w:val="00A9608F"/>
    <w:rsid w:val="00A9612C"/>
    <w:rsid w:val="00A9653E"/>
    <w:rsid w:val="00A96C3E"/>
    <w:rsid w:val="00A96E39"/>
    <w:rsid w:val="00A97895"/>
    <w:rsid w:val="00AA1163"/>
    <w:rsid w:val="00AA1818"/>
    <w:rsid w:val="00AA1844"/>
    <w:rsid w:val="00AA1BD0"/>
    <w:rsid w:val="00AA2092"/>
    <w:rsid w:val="00AA24D6"/>
    <w:rsid w:val="00AA3B0E"/>
    <w:rsid w:val="00AA4231"/>
    <w:rsid w:val="00AA4BF6"/>
    <w:rsid w:val="00AA5110"/>
    <w:rsid w:val="00AA58F2"/>
    <w:rsid w:val="00AA5E6E"/>
    <w:rsid w:val="00AA6464"/>
    <w:rsid w:val="00AA6DC2"/>
    <w:rsid w:val="00AA724E"/>
    <w:rsid w:val="00AB0A03"/>
    <w:rsid w:val="00AB0DEC"/>
    <w:rsid w:val="00AB115F"/>
    <w:rsid w:val="00AB2D4F"/>
    <w:rsid w:val="00AB3C04"/>
    <w:rsid w:val="00AB456E"/>
    <w:rsid w:val="00AB45FE"/>
    <w:rsid w:val="00AB4F72"/>
    <w:rsid w:val="00AB6556"/>
    <w:rsid w:val="00AB6BEE"/>
    <w:rsid w:val="00AB6C44"/>
    <w:rsid w:val="00AB70A0"/>
    <w:rsid w:val="00AC0705"/>
    <w:rsid w:val="00AC0784"/>
    <w:rsid w:val="00AC1CEB"/>
    <w:rsid w:val="00AC2BFA"/>
    <w:rsid w:val="00AC2C31"/>
    <w:rsid w:val="00AC329A"/>
    <w:rsid w:val="00AC626F"/>
    <w:rsid w:val="00AC669D"/>
    <w:rsid w:val="00AC6B34"/>
    <w:rsid w:val="00AC76C4"/>
    <w:rsid w:val="00AC7EA6"/>
    <w:rsid w:val="00AD0A62"/>
    <w:rsid w:val="00AD2429"/>
    <w:rsid w:val="00AD2AD3"/>
    <w:rsid w:val="00AD380F"/>
    <w:rsid w:val="00AD4160"/>
    <w:rsid w:val="00AD5470"/>
    <w:rsid w:val="00AD5BD4"/>
    <w:rsid w:val="00AD5C5D"/>
    <w:rsid w:val="00AD6168"/>
    <w:rsid w:val="00AE085B"/>
    <w:rsid w:val="00AE0E30"/>
    <w:rsid w:val="00AE1BA0"/>
    <w:rsid w:val="00AE2077"/>
    <w:rsid w:val="00AE23A6"/>
    <w:rsid w:val="00AE24C6"/>
    <w:rsid w:val="00AE2E24"/>
    <w:rsid w:val="00AE3795"/>
    <w:rsid w:val="00AE3C79"/>
    <w:rsid w:val="00AE3E98"/>
    <w:rsid w:val="00AE4216"/>
    <w:rsid w:val="00AE63A3"/>
    <w:rsid w:val="00AE7B17"/>
    <w:rsid w:val="00AF153D"/>
    <w:rsid w:val="00AF155C"/>
    <w:rsid w:val="00AF19A0"/>
    <w:rsid w:val="00AF1A2B"/>
    <w:rsid w:val="00AF282D"/>
    <w:rsid w:val="00AF2B25"/>
    <w:rsid w:val="00AF3164"/>
    <w:rsid w:val="00AF34DE"/>
    <w:rsid w:val="00AF36F9"/>
    <w:rsid w:val="00AF391E"/>
    <w:rsid w:val="00AF3C4D"/>
    <w:rsid w:val="00AF3F1F"/>
    <w:rsid w:val="00AF4059"/>
    <w:rsid w:val="00AF57FD"/>
    <w:rsid w:val="00AF64FD"/>
    <w:rsid w:val="00AF7FF1"/>
    <w:rsid w:val="00B009E7"/>
    <w:rsid w:val="00B00A5F"/>
    <w:rsid w:val="00B00E87"/>
    <w:rsid w:val="00B027BF"/>
    <w:rsid w:val="00B02863"/>
    <w:rsid w:val="00B029CC"/>
    <w:rsid w:val="00B02D72"/>
    <w:rsid w:val="00B040B2"/>
    <w:rsid w:val="00B047E2"/>
    <w:rsid w:val="00B04E46"/>
    <w:rsid w:val="00B0505B"/>
    <w:rsid w:val="00B06A92"/>
    <w:rsid w:val="00B06BE3"/>
    <w:rsid w:val="00B07286"/>
    <w:rsid w:val="00B10108"/>
    <w:rsid w:val="00B10978"/>
    <w:rsid w:val="00B10BD8"/>
    <w:rsid w:val="00B1116E"/>
    <w:rsid w:val="00B1143E"/>
    <w:rsid w:val="00B117E2"/>
    <w:rsid w:val="00B12128"/>
    <w:rsid w:val="00B14C3F"/>
    <w:rsid w:val="00B157EE"/>
    <w:rsid w:val="00B16741"/>
    <w:rsid w:val="00B177EF"/>
    <w:rsid w:val="00B17B13"/>
    <w:rsid w:val="00B20912"/>
    <w:rsid w:val="00B210E5"/>
    <w:rsid w:val="00B2143D"/>
    <w:rsid w:val="00B2297D"/>
    <w:rsid w:val="00B244FF"/>
    <w:rsid w:val="00B2524D"/>
    <w:rsid w:val="00B25862"/>
    <w:rsid w:val="00B25D12"/>
    <w:rsid w:val="00B26B7A"/>
    <w:rsid w:val="00B30264"/>
    <w:rsid w:val="00B302AC"/>
    <w:rsid w:val="00B30D67"/>
    <w:rsid w:val="00B30ECC"/>
    <w:rsid w:val="00B31127"/>
    <w:rsid w:val="00B3186C"/>
    <w:rsid w:val="00B3231E"/>
    <w:rsid w:val="00B32A0E"/>
    <w:rsid w:val="00B33051"/>
    <w:rsid w:val="00B337E2"/>
    <w:rsid w:val="00B341F3"/>
    <w:rsid w:val="00B3423A"/>
    <w:rsid w:val="00B353A2"/>
    <w:rsid w:val="00B35C28"/>
    <w:rsid w:val="00B36396"/>
    <w:rsid w:val="00B367C9"/>
    <w:rsid w:val="00B370A9"/>
    <w:rsid w:val="00B37DC7"/>
    <w:rsid w:val="00B40071"/>
    <w:rsid w:val="00B400DF"/>
    <w:rsid w:val="00B400FE"/>
    <w:rsid w:val="00B40F79"/>
    <w:rsid w:val="00B4196F"/>
    <w:rsid w:val="00B41B67"/>
    <w:rsid w:val="00B42084"/>
    <w:rsid w:val="00B439F9"/>
    <w:rsid w:val="00B448DA"/>
    <w:rsid w:val="00B44973"/>
    <w:rsid w:val="00B45D91"/>
    <w:rsid w:val="00B45E96"/>
    <w:rsid w:val="00B477BE"/>
    <w:rsid w:val="00B50B90"/>
    <w:rsid w:val="00B51624"/>
    <w:rsid w:val="00B52CC9"/>
    <w:rsid w:val="00B54802"/>
    <w:rsid w:val="00B54DA3"/>
    <w:rsid w:val="00B554B9"/>
    <w:rsid w:val="00B5574D"/>
    <w:rsid w:val="00B5591D"/>
    <w:rsid w:val="00B55A4D"/>
    <w:rsid w:val="00B56276"/>
    <w:rsid w:val="00B574E9"/>
    <w:rsid w:val="00B6154D"/>
    <w:rsid w:val="00B618FC"/>
    <w:rsid w:val="00B62CFF"/>
    <w:rsid w:val="00B64078"/>
    <w:rsid w:val="00B6444F"/>
    <w:rsid w:val="00B64B49"/>
    <w:rsid w:val="00B650A4"/>
    <w:rsid w:val="00B659E4"/>
    <w:rsid w:val="00B66379"/>
    <w:rsid w:val="00B66601"/>
    <w:rsid w:val="00B66E16"/>
    <w:rsid w:val="00B67DD3"/>
    <w:rsid w:val="00B70C8A"/>
    <w:rsid w:val="00B71569"/>
    <w:rsid w:val="00B72188"/>
    <w:rsid w:val="00B734FD"/>
    <w:rsid w:val="00B73FE7"/>
    <w:rsid w:val="00B75E65"/>
    <w:rsid w:val="00B75E81"/>
    <w:rsid w:val="00B75FAB"/>
    <w:rsid w:val="00B761D0"/>
    <w:rsid w:val="00B76962"/>
    <w:rsid w:val="00B7705A"/>
    <w:rsid w:val="00B773F6"/>
    <w:rsid w:val="00B777ED"/>
    <w:rsid w:val="00B81A22"/>
    <w:rsid w:val="00B82A69"/>
    <w:rsid w:val="00B82E86"/>
    <w:rsid w:val="00B83192"/>
    <w:rsid w:val="00B83375"/>
    <w:rsid w:val="00B840D1"/>
    <w:rsid w:val="00B84FF9"/>
    <w:rsid w:val="00B85C66"/>
    <w:rsid w:val="00B865CC"/>
    <w:rsid w:val="00B86D97"/>
    <w:rsid w:val="00B86DCF"/>
    <w:rsid w:val="00B87141"/>
    <w:rsid w:val="00B91FD6"/>
    <w:rsid w:val="00B92231"/>
    <w:rsid w:val="00B9227E"/>
    <w:rsid w:val="00B92F67"/>
    <w:rsid w:val="00B93BD3"/>
    <w:rsid w:val="00B93C0D"/>
    <w:rsid w:val="00B93C8C"/>
    <w:rsid w:val="00B93EE0"/>
    <w:rsid w:val="00B94390"/>
    <w:rsid w:val="00B94895"/>
    <w:rsid w:val="00B94D07"/>
    <w:rsid w:val="00B955CD"/>
    <w:rsid w:val="00B9574D"/>
    <w:rsid w:val="00B958EE"/>
    <w:rsid w:val="00B95C8B"/>
    <w:rsid w:val="00B96A55"/>
    <w:rsid w:val="00B9758D"/>
    <w:rsid w:val="00B97CD9"/>
    <w:rsid w:val="00BA0F3F"/>
    <w:rsid w:val="00BA178F"/>
    <w:rsid w:val="00BA483F"/>
    <w:rsid w:val="00BA48AC"/>
    <w:rsid w:val="00BA4A69"/>
    <w:rsid w:val="00BA517D"/>
    <w:rsid w:val="00BA52BE"/>
    <w:rsid w:val="00BA6A83"/>
    <w:rsid w:val="00BA6D2A"/>
    <w:rsid w:val="00BA7769"/>
    <w:rsid w:val="00BA7B9F"/>
    <w:rsid w:val="00BB08BE"/>
    <w:rsid w:val="00BB0C3B"/>
    <w:rsid w:val="00BB285E"/>
    <w:rsid w:val="00BB2FE3"/>
    <w:rsid w:val="00BB383E"/>
    <w:rsid w:val="00BB413C"/>
    <w:rsid w:val="00BB4C96"/>
    <w:rsid w:val="00BB51CA"/>
    <w:rsid w:val="00BB6C34"/>
    <w:rsid w:val="00BB76F7"/>
    <w:rsid w:val="00BC00A2"/>
    <w:rsid w:val="00BC1234"/>
    <w:rsid w:val="00BC1616"/>
    <w:rsid w:val="00BC1A13"/>
    <w:rsid w:val="00BC1C9B"/>
    <w:rsid w:val="00BC1DA1"/>
    <w:rsid w:val="00BC3E73"/>
    <w:rsid w:val="00BC50DF"/>
    <w:rsid w:val="00BC5ED3"/>
    <w:rsid w:val="00BC6426"/>
    <w:rsid w:val="00BC6F3D"/>
    <w:rsid w:val="00BD02DC"/>
    <w:rsid w:val="00BD0824"/>
    <w:rsid w:val="00BD0FA0"/>
    <w:rsid w:val="00BD0FA5"/>
    <w:rsid w:val="00BD132A"/>
    <w:rsid w:val="00BD1AC5"/>
    <w:rsid w:val="00BD26FF"/>
    <w:rsid w:val="00BD27A4"/>
    <w:rsid w:val="00BD470A"/>
    <w:rsid w:val="00BD4F15"/>
    <w:rsid w:val="00BD5655"/>
    <w:rsid w:val="00BD6519"/>
    <w:rsid w:val="00BD760E"/>
    <w:rsid w:val="00BE045D"/>
    <w:rsid w:val="00BE0AAD"/>
    <w:rsid w:val="00BE0CB5"/>
    <w:rsid w:val="00BE0D15"/>
    <w:rsid w:val="00BE0F58"/>
    <w:rsid w:val="00BE195F"/>
    <w:rsid w:val="00BE22B0"/>
    <w:rsid w:val="00BE29C7"/>
    <w:rsid w:val="00BE4684"/>
    <w:rsid w:val="00BE5505"/>
    <w:rsid w:val="00BE7099"/>
    <w:rsid w:val="00BE7334"/>
    <w:rsid w:val="00BE7B32"/>
    <w:rsid w:val="00BE7D4C"/>
    <w:rsid w:val="00BF06E4"/>
    <w:rsid w:val="00BF11E1"/>
    <w:rsid w:val="00BF16E0"/>
    <w:rsid w:val="00BF1AAF"/>
    <w:rsid w:val="00BF1D2A"/>
    <w:rsid w:val="00BF30DE"/>
    <w:rsid w:val="00BF41FC"/>
    <w:rsid w:val="00BF4A83"/>
    <w:rsid w:val="00BF535E"/>
    <w:rsid w:val="00BF5E86"/>
    <w:rsid w:val="00BF5E89"/>
    <w:rsid w:val="00C010C7"/>
    <w:rsid w:val="00C01278"/>
    <w:rsid w:val="00C01363"/>
    <w:rsid w:val="00C0209F"/>
    <w:rsid w:val="00C03AAD"/>
    <w:rsid w:val="00C042C8"/>
    <w:rsid w:val="00C042FC"/>
    <w:rsid w:val="00C0488D"/>
    <w:rsid w:val="00C053E4"/>
    <w:rsid w:val="00C0575C"/>
    <w:rsid w:val="00C06292"/>
    <w:rsid w:val="00C0757C"/>
    <w:rsid w:val="00C07E92"/>
    <w:rsid w:val="00C104C2"/>
    <w:rsid w:val="00C10BB3"/>
    <w:rsid w:val="00C10CA8"/>
    <w:rsid w:val="00C1102D"/>
    <w:rsid w:val="00C13032"/>
    <w:rsid w:val="00C131D4"/>
    <w:rsid w:val="00C13DE7"/>
    <w:rsid w:val="00C142ED"/>
    <w:rsid w:val="00C158E5"/>
    <w:rsid w:val="00C164AA"/>
    <w:rsid w:val="00C170A1"/>
    <w:rsid w:val="00C17B68"/>
    <w:rsid w:val="00C20A98"/>
    <w:rsid w:val="00C21642"/>
    <w:rsid w:val="00C21706"/>
    <w:rsid w:val="00C22BD2"/>
    <w:rsid w:val="00C22E80"/>
    <w:rsid w:val="00C23A14"/>
    <w:rsid w:val="00C23BE0"/>
    <w:rsid w:val="00C23F05"/>
    <w:rsid w:val="00C25955"/>
    <w:rsid w:val="00C30C14"/>
    <w:rsid w:val="00C32CA3"/>
    <w:rsid w:val="00C333B2"/>
    <w:rsid w:val="00C33D0D"/>
    <w:rsid w:val="00C3415A"/>
    <w:rsid w:val="00C344C5"/>
    <w:rsid w:val="00C348B9"/>
    <w:rsid w:val="00C34BCB"/>
    <w:rsid w:val="00C35763"/>
    <w:rsid w:val="00C35904"/>
    <w:rsid w:val="00C35D14"/>
    <w:rsid w:val="00C374DD"/>
    <w:rsid w:val="00C37B4D"/>
    <w:rsid w:val="00C411EA"/>
    <w:rsid w:val="00C42748"/>
    <w:rsid w:val="00C42D48"/>
    <w:rsid w:val="00C50C6D"/>
    <w:rsid w:val="00C50E23"/>
    <w:rsid w:val="00C51B1D"/>
    <w:rsid w:val="00C531E6"/>
    <w:rsid w:val="00C543CA"/>
    <w:rsid w:val="00C546A5"/>
    <w:rsid w:val="00C561C0"/>
    <w:rsid w:val="00C567F1"/>
    <w:rsid w:val="00C56C9F"/>
    <w:rsid w:val="00C576C2"/>
    <w:rsid w:val="00C60B72"/>
    <w:rsid w:val="00C610B0"/>
    <w:rsid w:val="00C62EB0"/>
    <w:rsid w:val="00C63723"/>
    <w:rsid w:val="00C63928"/>
    <w:rsid w:val="00C64CB8"/>
    <w:rsid w:val="00C6526A"/>
    <w:rsid w:val="00C65423"/>
    <w:rsid w:val="00C656BF"/>
    <w:rsid w:val="00C66113"/>
    <w:rsid w:val="00C66A80"/>
    <w:rsid w:val="00C674A3"/>
    <w:rsid w:val="00C7069F"/>
    <w:rsid w:val="00C707B0"/>
    <w:rsid w:val="00C72300"/>
    <w:rsid w:val="00C73B19"/>
    <w:rsid w:val="00C73BF8"/>
    <w:rsid w:val="00C7444E"/>
    <w:rsid w:val="00C75B29"/>
    <w:rsid w:val="00C761A0"/>
    <w:rsid w:val="00C76774"/>
    <w:rsid w:val="00C7760B"/>
    <w:rsid w:val="00C80763"/>
    <w:rsid w:val="00C80B3D"/>
    <w:rsid w:val="00C80E0F"/>
    <w:rsid w:val="00C8101B"/>
    <w:rsid w:val="00C82050"/>
    <w:rsid w:val="00C8227C"/>
    <w:rsid w:val="00C8235D"/>
    <w:rsid w:val="00C831C0"/>
    <w:rsid w:val="00C842C3"/>
    <w:rsid w:val="00C8451E"/>
    <w:rsid w:val="00C8489E"/>
    <w:rsid w:val="00C854A9"/>
    <w:rsid w:val="00C85706"/>
    <w:rsid w:val="00C85B88"/>
    <w:rsid w:val="00C862D9"/>
    <w:rsid w:val="00C86B01"/>
    <w:rsid w:val="00C876A7"/>
    <w:rsid w:val="00C9107E"/>
    <w:rsid w:val="00C915F6"/>
    <w:rsid w:val="00C91A3B"/>
    <w:rsid w:val="00C923C5"/>
    <w:rsid w:val="00C9456B"/>
    <w:rsid w:val="00C9597F"/>
    <w:rsid w:val="00C959FE"/>
    <w:rsid w:val="00C97A54"/>
    <w:rsid w:val="00CA0E89"/>
    <w:rsid w:val="00CA12A1"/>
    <w:rsid w:val="00CA2166"/>
    <w:rsid w:val="00CA28EA"/>
    <w:rsid w:val="00CA30D8"/>
    <w:rsid w:val="00CA332F"/>
    <w:rsid w:val="00CA4953"/>
    <w:rsid w:val="00CA59FB"/>
    <w:rsid w:val="00CA5D81"/>
    <w:rsid w:val="00CA6760"/>
    <w:rsid w:val="00CA6E7B"/>
    <w:rsid w:val="00CA7468"/>
    <w:rsid w:val="00CA79E7"/>
    <w:rsid w:val="00CB039D"/>
    <w:rsid w:val="00CB1354"/>
    <w:rsid w:val="00CB2749"/>
    <w:rsid w:val="00CB32FE"/>
    <w:rsid w:val="00CB35AD"/>
    <w:rsid w:val="00CB428E"/>
    <w:rsid w:val="00CB5AC7"/>
    <w:rsid w:val="00CB5F8F"/>
    <w:rsid w:val="00CB619F"/>
    <w:rsid w:val="00CB6510"/>
    <w:rsid w:val="00CB7B24"/>
    <w:rsid w:val="00CC074E"/>
    <w:rsid w:val="00CC0C50"/>
    <w:rsid w:val="00CC273B"/>
    <w:rsid w:val="00CC2EC7"/>
    <w:rsid w:val="00CC33F1"/>
    <w:rsid w:val="00CC35EF"/>
    <w:rsid w:val="00CC36B3"/>
    <w:rsid w:val="00CC384A"/>
    <w:rsid w:val="00CC4305"/>
    <w:rsid w:val="00CC4B6A"/>
    <w:rsid w:val="00CC4ED5"/>
    <w:rsid w:val="00CC53E8"/>
    <w:rsid w:val="00CC55EB"/>
    <w:rsid w:val="00CC562F"/>
    <w:rsid w:val="00CC6F4C"/>
    <w:rsid w:val="00CC6FF6"/>
    <w:rsid w:val="00CC7CF8"/>
    <w:rsid w:val="00CC7CFE"/>
    <w:rsid w:val="00CD0F42"/>
    <w:rsid w:val="00CD1A33"/>
    <w:rsid w:val="00CD2042"/>
    <w:rsid w:val="00CD252E"/>
    <w:rsid w:val="00CD2753"/>
    <w:rsid w:val="00CD3F75"/>
    <w:rsid w:val="00CD4C37"/>
    <w:rsid w:val="00CD4C43"/>
    <w:rsid w:val="00CD4F6D"/>
    <w:rsid w:val="00CD707C"/>
    <w:rsid w:val="00CD7B92"/>
    <w:rsid w:val="00CE0705"/>
    <w:rsid w:val="00CE0C87"/>
    <w:rsid w:val="00CE21CD"/>
    <w:rsid w:val="00CE3F99"/>
    <w:rsid w:val="00CE420F"/>
    <w:rsid w:val="00CE4C50"/>
    <w:rsid w:val="00CE4FE9"/>
    <w:rsid w:val="00CE5FEB"/>
    <w:rsid w:val="00CE650B"/>
    <w:rsid w:val="00CE7436"/>
    <w:rsid w:val="00CF01F3"/>
    <w:rsid w:val="00CF07DD"/>
    <w:rsid w:val="00CF1703"/>
    <w:rsid w:val="00CF1A25"/>
    <w:rsid w:val="00CF1BF9"/>
    <w:rsid w:val="00CF26BF"/>
    <w:rsid w:val="00CF32B3"/>
    <w:rsid w:val="00CF4AD9"/>
    <w:rsid w:val="00CF54FF"/>
    <w:rsid w:val="00CF573E"/>
    <w:rsid w:val="00CF586F"/>
    <w:rsid w:val="00CF5CFB"/>
    <w:rsid w:val="00D0011D"/>
    <w:rsid w:val="00D00DB0"/>
    <w:rsid w:val="00D011B9"/>
    <w:rsid w:val="00D02CD5"/>
    <w:rsid w:val="00D02E94"/>
    <w:rsid w:val="00D030A4"/>
    <w:rsid w:val="00D03158"/>
    <w:rsid w:val="00D0315F"/>
    <w:rsid w:val="00D031FE"/>
    <w:rsid w:val="00D04041"/>
    <w:rsid w:val="00D04A15"/>
    <w:rsid w:val="00D05744"/>
    <w:rsid w:val="00D0717C"/>
    <w:rsid w:val="00D075BA"/>
    <w:rsid w:val="00D10E1E"/>
    <w:rsid w:val="00D1129C"/>
    <w:rsid w:val="00D1294D"/>
    <w:rsid w:val="00D14976"/>
    <w:rsid w:val="00D15058"/>
    <w:rsid w:val="00D15502"/>
    <w:rsid w:val="00D15A9C"/>
    <w:rsid w:val="00D1712A"/>
    <w:rsid w:val="00D21CE8"/>
    <w:rsid w:val="00D2239F"/>
    <w:rsid w:val="00D231B8"/>
    <w:rsid w:val="00D243A8"/>
    <w:rsid w:val="00D24561"/>
    <w:rsid w:val="00D257C0"/>
    <w:rsid w:val="00D259E5"/>
    <w:rsid w:val="00D26059"/>
    <w:rsid w:val="00D2673E"/>
    <w:rsid w:val="00D27705"/>
    <w:rsid w:val="00D30FB4"/>
    <w:rsid w:val="00D31261"/>
    <w:rsid w:val="00D31D7A"/>
    <w:rsid w:val="00D321A6"/>
    <w:rsid w:val="00D327C2"/>
    <w:rsid w:val="00D33893"/>
    <w:rsid w:val="00D339A6"/>
    <w:rsid w:val="00D3487E"/>
    <w:rsid w:val="00D352B2"/>
    <w:rsid w:val="00D353EE"/>
    <w:rsid w:val="00D3600A"/>
    <w:rsid w:val="00D361BD"/>
    <w:rsid w:val="00D36904"/>
    <w:rsid w:val="00D36C70"/>
    <w:rsid w:val="00D37170"/>
    <w:rsid w:val="00D37692"/>
    <w:rsid w:val="00D4101A"/>
    <w:rsid w:val="00D41EBB"/>
    <w:rsid w:val="00D422E6"/>
    <w:rsid w:val="00D426E5"/>
    <w:rsid w:val="00D43E55"/>
    <w:rsid w:val="00D4411A"/>
    <w:rsid w:val="00D44CA7"/>
    <w:rsid w:val="00D44FFA"/>
    <w:rsid w:val="00D46067"/>
    <w:rsid w:val="00D465E1"/>
    <w:rsid w:val="00D47866"/>
    <w:rsid w:val="00D47AE9"/>
    <w:rsid w:val="00D50337"/>
    <w:rsid w:val="00D504A1"/>
    <w:rsid w:val="00D516C8"/>
    <w:rsid w:val="00D5195E"/>
    <w:rsid w:val="00D519DF"/>
    <w:rsid w:val="00D522AE"/>
    <w:rsid w:val="00D5260B"/>
    <w:rsid w:val="00D53B4C"/>
    <w:rsid w:val="00D5454D"/>
    <w:rsid w:val="00D54ED7"/>
    <w:rsid w:val="00D60BA6"/>
    <w:rsid w:val="00D60DC5"/>
    <w:rsid w:val="00D61095"/>
    <w:rsid w:val="00D61322"/>
    <w:rsid w:val="00D61EE5"/>
    <w:rsid w:val="00D62756"/>
    <w:rsid w:val="00D62D00"/>
    <w:rsid w:val="00D62DD6"/>
    <w:rsid w:val="00D634BA"/>
    <w:rsid w:val="00D63552"/>
    <w:rsid w:val="00D63F12"/>
    <w:rsid w:val="00D64B5A"/>
    <w:rsid w:val="00D651F6"/>
    <w:rsid w:val="00D6550A"/>
    <w:rsid w:val="00D65B2E"/>
    <w:rsid w:val="00D66734"/>
    <w:rsid w:val="00D66FCC"/>
    <w:rsid w:val="00D67037"/>
    <w:rsid w:val="00D67229"/>
    <w:rsid w:val="00D67B3A"/>
    <w:rsid w:val="00D67C31"/>
    <w:rsid w:val="00D67F70"/>
    <w:rsid w:val="00D713B6"/>
    <w:rsid w:val="00D71F81"/>
    <w:rsid w:val="00D72CFE"/>
    <w:rsid w:val="00D73148"/>
    <w:rsid w:val="00D74E0E"/>
    <w:rsid w:val="00D755B7"/>
    <w:rsid w:val="00D75727"/>
    <w:rsid w:val="00D75AF3"/>
    <w:rsid w:val="00D75E2A"/>
    <w:rsid w:val="00D763A1"/>
    <w:rsid w:val="00D76901"/>
    <w:rsid w:val="00D773B3"/>
    <w:rsid w:val="00D7769D"/>
    <w:rsid w:val="00D808CB"/>
    <w:rsid w:val="00D8104D"/>
    <w:rsid w:val="00D83544"/>
    <w:rsid w:val="00D83703"/>
    <w:rsid w:val="00D83E06"/>
    <w:rsid w:val="00D844C1"/>
    <w:rsid w:val="00D84D97"/>
    <w:rsid w:val="00D85682"/>
    <w:rsid w:val="00D86A93"/>
    <w:rsid w:val="00D86EB5"/>
    <w:rsid w:val="00D8702B"/>
    <w:rsid w:val="00D905F4"/>
    <w:rsid w:val="00D90635"/>
    <w:rsid w:val="00D9075A"/>
    <w:rsid w:val="00D9118B"/>
    <w:rsid w:val="00D926DC"/>
    <w:rsid w:val="00D9337B"/>
    <w:rsid w:val="00D93559"/>
    <w:rsid w:val="00D93A3E"/>
    <w:rsid w:val="00D94F03"/>
    <w:rsid w:val="00D95FF5"/>
    <w:rsid w:val="00D96518"/>
    <w:rsid w:val="00D96B00"/>
    <w:rsid w:val="00D96F94"/>
    <w:rsid w:val="00D972A4"/>
    <w:rsid w:val="00D97470"/>
    <w:rsid w:val="00D975F0"/>
    <w:rsid w:val="00D97748"/>
    <w:rsid w:val="00D9775E"/>
    <w:rsid w:val="00D97A7D"/>
    <w:rsid w:val="00D97F87"/>
    <w:rsid w:val="00DA03F3"/>
    <w:rsid w:val="00DA0E15"/>
    <w:rsid w:val="00DA125A"/>
    <w:rsid w:val="00DA171E"/>
    <w:rsid w:val="00DA1AED"/>
    <w:rsid w:val="00DA1BA6"/>
    <w:rsid w:val="00DA1BC2"/>
    <w:rsid w:val="00DA1EE2"/>
    <w:rsid w:val="00DA2526"/>
    <w:rsid w:val="00DA2638"/>
    <w:rsid w:val="00DA2D5F"/>
    <w:rsid w:val="00DA2E6A"/>
    <w:rsid w:val="00DA40DA"/>
    <w:rsid w:val="00DA4434"/>
    <w:rsid w:val="00DA6D41"/>
    <w:rsid w:val="00DA7121"/>
    <w:rsid w:val="00DA7595"/>
    <w:rsid w:val="00DA79D8"/>
    <w:rsid w:val="00DB07C4"/>
    <w:rsid w:val="00DB0CEA"/>
    <w:rsid w:val="00DB1F86"/>
    <w:rsid w:val="00DB2B48"/>
    <w:rsid w:val="00DB2DBB"/>
    <w:rsid w:val="00DB2F26"/>
    <w:rsid w:val="00DB3388"/>
    <w:rsid w:val="00DB33C0"/>
    <w:rsid w:val="00DB3CE8"/>
    <w:rsid w:val="00DB41DD"/>
    <w:rsid w:val="00DB420E"/>
    <w:rsid w:val="00DB44C7"/>
    <w:rsid w:val="00DB49DB"/>
    <w:rsid w:val="00DB4BD7"/>
    <w:rsid w:val="00DB5554"/>
    <w:rsid w:val="00DB6688"/>
    <w:rsid w:val="00DB7079"/>
    <w:rsid w:val="00DB74C2"/>
    <w:rsid w:val="00DC0531"/>
    <w:rsid w:val="00DC1A55"/>
    <w:rsid w:val="00DC2663"/>
    <w:rsid w:val="00DC2A5D"/>
    <w:rsid w:val="00DC3238"/>
    <w:rsid w:val="00DC38AC"/>
    <w:rsid w:val="00DC3D12"/>
    <w:rsid w:val="00DC443E"/>
    <w:rsid w:val="00DC4837"/>
    <w:rsid w:val="00DC5A87"/>
    <w:rsid w:val="00DC5FE2"/>
    <w:rsid w:val="00DC6818"/>
    <w:rsid w:val="00DC6839"/>
    <w:rsid w:val="00DC7310"/>
    <w:rsid w:val="00DC7484"/>
    <w:rsid w:val="00DC7F78"/>
    <w:rsid w:val="00DD07A2"/>
    <w:rsid w:val="00DD0FF8"/>
    <w:rsid w:val="00DD1470"/>
    <w:rsid w:val="00DD1C51"/>
    <w:rsid w:val="00DD26C4"/>
    <w:rsid w:val="00DD26D2"/>
    <w:rsid w:val="00DD2AC3"/>
    <w:rsid w:val="00DD31F9"/>
    <w:rsid w:val="00DD376A"/>
    <w:rsid w:val="00DD3988"/>
    <w:rsid w:val="00DD3B63"/>
    <w:rsid w:val="00DD4CA3"/>
    <w:rsid w:val="00DD597D"/>
    <w:rsid w:val="00DD59C6"/>
    <w:rsid w:val="00DD5D66"/>
    <w:rsid w:val="00DD5FC7"/>
    <w:rsid w:val="00DD6D11"/>
    <w:rsid w:val="00DD6F02"/>
    <w:rsid w:val="00DD7175"/>
    <w:rsid w:val="00DE0BE3"/>
    <w:rsid w:val="00DE1053"/>
    <w:rsid w:val="00DE13E9"/>
    <w:rsid w:val="00DE2563"/>
    <w:rsid w:val="00DE2A14"/>
    <w:rsid w:val="00DE2BE0"/>
    <w:rsid w:val="00DE3A59"/>
    <w:rsid w:val="00DE3B4C"/>
    <w:rsid w:val="00DE3E85"/>
    <w:rsid w:val="00DE5301"/>
    <w:rsid w:val="00DE5BA4"/>
    <w:rsid w:val="00DE693F"/>
    <w:rsid w:val="00DE6D35"/>
    <w:rsid w:val="00DE76D8"/>
    <w:rsid w:val="00DF0271"/>
    <w:rsid w:val="00DF0F8C"/>
    <w:rsid w:val="00DF15A0"/>
    <w:rsid w:val="00DF1E4C"/>
    <w:rsid w:val="00DF270C"/>
    <w:rsid w:val="00DF2F97"/>
    <w:rsid w:val="00DF370C"/>
    <w:rsid w:val="00DF3FBE"/>
    <w:rsid w:val="00DF5C57"/>
    <w:rsid w:val="00DF6154"/>
    <w:rsid w:val="00DF69E1"/>
    <w:rsid w:val="00DF7344"/>
    <w:rsid w:val="00E0119F"/>
    <w:rsid w:val="00E03329"/>
    <w:rsid w:val="00E04711"/>
    <w:rsid w:val="00E052E8"/>
    <w:rsid w:val="00E060BE"/>
    <w:rsid w:val="00E073B2"/>
    <w:rsid w:val="00E078CE"/>
    <w:rsid w:val="00E079CF"/>
    <w:rsid w:val="00E102F4"/>
    <w:rsid w:val="00E10436"/>
    <w:rsid w:val="00E11854"/>
    <w:rsid w:val="00E118BA"/>
    <w:rsid w:val="00E12802"/>
    <w:rsid w:val="00E143AB"/>
    <w:rsid w:val="00E14A3D"/>
    <w:rsid w:val="00E155D2"/>
    <w:rsid w:val="00E15985"/>
    <w:rsid w:val="00E161B2"/>
    <w:rsid w:val="00E16A58"/>
    <w:rsid w:val="00E16F79"/>
    <w:rsid w:val="00E20268"/>
    <w:rsid w:val="00E203FC"/>
    <w:rsid w:val="00E218AE"/>
    <w:rsid w:val="00E21E8E"/>
    <w:rsid w:val="00E22E5C"/>
    <w:rsid w:val="00E2371B"/>
    <w:rsid w:val="00E2388F"/>
    <w:rsid w:val="00E238B8"/>
    <w:rsid w:val="00E23F9D"/>
    <w:rsid w:val="00E24517"/>
    <w:rsid w:val="00E24DD4"/>
    <w:rsid w:val="00E261AD"/>
    <w:rsid w:val="00E26606"/>
    <w:rsid w:val="00E308E6"/>
    <w:rsid w:val="00E3101C"/>
    <w:rsid w:val="00E31114"/>
    <w:rsid w:val="00E32E59"/>
    <w:rsid w:val="00E34051"/>
    <w:rsid w:val="00E341D7"/>
    <w:rsid w:val="00E349E7"/>
    <w:rsid w:val="00E34C13"/>
    <w:rsid w:val="00E34FBC"/>
    <w:rsid w:val="00E3522A"/>
    <w:rsid w:val="00E35434"/>
    <w:rsid w:val="00E3601D"/>
    <w:rsid w:val="00E3672E"/>
    <w:rsid w:val="00E36758"/>
    <w:rsid w:val="00E3727D"/>
    <w:rsid w:val="00E41C61"/>
    <w:rsid w:val="00E41CD3"/>
    <w:rsid w:val="00E41D72"/>
    <w:rsid w:val="00E422CD"/>
    <w:rsid w:val="00E428C9"/>
    <w:rsid w:val="00E428FC"/>
    <w:rsid w:val="00E4350B"/>
    <w:rsid w:val="00E445E7"/>
    <w:rsid w:val="00E448BA"/>
    <w:rsid w:val="00E44D09"/>
    <w:rsid w:val="00E45916"/>
    <w:rsid w:val="00E45976"/>
    <w:rsid w:val="00E4614B"/>
    <w:rsid w:val="00E478AC"/>
    <w:rsid w:val="00E47EF5"/>
    <w:rsid w:val="00E5116A"/>
    <w:rsid w:val="00E53210"/>
    <w:rsid w:val="00E5389C"/>
    <w:rsid w:val="00E5436B"/>
    <w:rsid w:val="00E54AA1"/>
    <w:rsid w:val="00E54B5F"/>
    <w:rsid w:val="00E55B4B"/>
    <w:rsid w:val="00E55BD2"/>
    <w:rsid w:val="00E5641C"/>
    <w:rsid w:val="00E56D92"/>
    <w:rsid w:val="00E57CC3"/>
    <w:rsid w:val="00E600C4"/>
    <w:rsid w:val="00E60F88"/>
    <w:rsid w:val="00E614F8"/>
    <w:rsid w:val="00E61C2D"/>
    <w:rsid w:val="00E62285"/>
    <w:rsid w:val="00E64069"/>
    <w:rsid w:val="00E6438D"/>
    <w:rsid w:val="00E64AAD"/>
    <w:rsid w:val="00E64F25"/>
    <w:rsid w:val="00E652A0"/>
    <w:rsid w:val="00E654DA"/>
    <w:rsid w:val="00E65522"/>
    <w:rsid w:val="00E65ADB"/>
    <w:rsid w:val="00E66E44"/>
    <w:rsid w:val="00E6751D"/>
    <w:rsid w:val="00E67C68"/>
    <w:rsid w:val="00E70E00"/>
    <w:rsid w:val="00E7358C"/>
    <w:rsid w:val="00E759AD"/>
    <w:rsid w:val="00E76558"/>
    <w:rsid w:val="00E767C1"/>
    <w:rsid w:val="00E76A21"/>
    <w:rsid w:val="00E76C9F"/>
    <w:rsid w:val="00E770BB"/>
    <w:rsid w:val="00E77451"/>
    <w:rsid w:val="00E80FFA"/>
    <w:rsid w:val="00E811A7"/>
    <w:rsid w:val="00E818C0"/>
    <w:rsid w:val="00E8190C"/>
    <w:rsid w:val="00E81E15"/>
    <w:rsid w:val="00E826E5"/>
    <w:rsid w:val="00E83965"/>
    <w:rsid w:val="00E83E31"/>
    <w:rsid w:val="00E8447A"/>
    <w:rsid w:val="00E86AB2"/>
    <w:rsid w:val="00E874DE"/>
    <w:rsid w:val="00E9051D"/>
    <w:rsid w:val="00E910A3"/>
    <w:rsid w:val="00E91C2C"/>
    <w:rsid w:val="00E9280B"/>
    <w:rsid w:val="00E92A02"/>
    <w:rsid w:val="00E94E2B"/>
    <w:rsid w:val="00E94E92"/>
    <w:rsid w:val="00E95C97"/>
    <w:rsid w:val="00E96327"/>
    <w:rsid w:val="00E971CA"/>
    <w:rsid w:val="00EA068B"/>
    <w:rsid w:val="00EA0893"/>
    <w:rsid w:val="00EA0C54"/>
    <w:rsid w:val="00EA30A0"/>
    <w:rsid w:val="00EA49AD"/>
    <w:rsid w:val="00EA5857"/>
    <w:rsid w:val="00EA5AB8"/>
    <w:rsid w:val="00EA69DD"/>
    <w:rsid w:val="00EA741E"/>
    <w:rsid w:val="00EA763D"/>
    <w:rsid w:val="00EB0A5B"/>
    <w:rsid w:val="00EB0CBD"/>
    <w:rsid w:val="00EB10E0"/>
    <w:rsid w:val="00EB1393"/>
    <w:rsid w:val="00EB1B17"/>
    <w:rsid w:val="00EB1BC2"/>
    <w:rsid w:val="00EB28EB"/>
    <w:rsid w:val="00EB44EC"/>
    <w:rsid w:val="00EB4953"/>
    <w:rsid w:val="00EB522B"/>
    <w:rsid w:val="00EB7C4A"/>
    <w:rsid w:val="00EC04AB"/>
    <w:rsid w:val="00EC073E"/>
    <w:rsid w:val="00EC0A51"/>
    <w:rsid w:val="00EC0A63"/>
    <w:rsid w:val="00EC0DF8"/>
    <w:rsid w:val="00EC148C"/>
    <w:rsid w:val="00EC14C2"/>
    <w:rsid w:val="00EC4CA8"/>
    <w:rsid w:val="00EC578E"/>
    <w:rsid w:val="00EC596C"/>
    <w:rsid w:val="00EC5A44"/>
    <w:rsid w:val="00EC6263"/>
    <w:rsid w:val="00EC750B"/>
    <w:rsid w:val="00EC7775"/>
    <w:rsid w:val="00ED01BA"/>
    <w:rsid w:val="00ED0D9B"/>
    <w:rsid w:val="00ED2911"/>
    <w:rsid w:val="00ED2B0C"/>
    <w:rsid w:val="00ED30AD"/>
    <w:rsid w:val="00ED31A1"/>
    <w:rsid w:val="00ED3699"/>
    <w:rsid w:val="00ED3BDD"/>
    <w:rsid w:val="00ED3C43"/>
    <w:rsid w:val="00ED3D3F"/>
    <w:rsid w:val="00ED465B"/>
    <w:rsid w:val="00ED5EFD"/>
    <w:rsid w:val="00ED6060"/>
    <w:rsid w:val="00ED6963"/>
    <w:rsid w:val="00ED6BE1"/>
    <w:rsid w:val="00ED6DE0"/>
    <w:rsid w:val="00ED77E7"/>
    <w:rsid w:val="00ED78E9"/>
    <w:rsid w:val="00EE0BFE"/>
    <w:rsid w:val="00EE1DF4"/>
    <w:rsid w:val="00EE22F4"/>
    <w:rsid w:val="00EE2A5B"/>
    <w:rsid w:val="00EE42AC"/>
    <w:rsid w:val="00EE52B1"/>
    <w:rsid w:val="00EE5801"/>
    <w:rsid w:val="00EE5D45"/>
    <w:rsid w:val="00EE7339"/>
    <w:rsid w:val="00EE78CC"/>
    <w:rsid w:val="00EE7F1A"/>
    <w:rsid w:val="00EF0237"/>
    <w:rsid w:val="00EF05A4"/>
    <w:rsid w:val="00EF07AD"/>
    <w:rsid w:val="00EF122F"/>
    <w:rsid w:val="00EF130E"/>
    <w:rsid w:val="00EF1538"/>
    <w:rsid w:val="00EF22F0"/>
    <w:rsid w:val="00EF2F2B"/>
    <w:rsid w:val="00EF38AA"/>
    <w:rsid w:val="00EF4337"/>
    <w:rsid w:val="00EF513A"/>
    <w:rsid w:val="00EF559A"/>
    <w:rsid w:val="00EF642D"/>
    <w:rsid w:val="00EF7D0C"/>
    <w:rsid w:val="00EF7FA1"/>
    <w:rsid w:val="00F0142F"/>
    <w:rsid w:val="00F02449"/>
    <w:rsid w:val="00F02B08"/>
    <w:rsid w:val="00F02BAD"/>
    <w:rsid w:val="00F03019"/>
    <w:rsid w:val="00F032C6"/>
    <w:rsid w:val="00F0452F"/>
    <w:rsid w:val="00F0475E"/>
    <w:rsid w:val="00F05815"/>
    <w:rsid w:val="00F05DA7"/>
    <w:rsid w:val="00F1081E"/>
    <w:rsid w:val="00F119A4"/>
    <w:rsid w:val="00F122D7"/>
    <w:rsid w:val="00F12F73"/>
    <w:rsid w:val="00F13DC9"/>
    <w:rsid w:val="00F144C4"/>
    <w:rsid w:val="00F14E26"/>
    <w:rsid w:val="00F15BEA"/>
    <w:rsid w:val="00F15D2D"/>
    <w:rsid w:val="00F16A24"/>
    <w:rsid w:val="00F171B5"/>
    <w:rsid w:val="00F17509"/>
    <w:rsid w:val="00F176BC"/>
    <w:rsid w:val="00F17D18"/>
    <w:rsid w:val="00F2165B"/>
    <w:rsid w:val="00F2323C"/>
    <w:rsid w:val="00F23667"/>
    <w:rsid w:val="00F2460B"/>
    <w:rsid w:val="00F24F91"/>
    <w:rsid w:val="00F2531D"/>
    <w:rsid w:val="00F26CB7"/>
    <w:rsid w:val="00F3053B"/>
    <w:rsid w:val="00F30CAA"/>
    <w:rsid w:val="00F31710"/>
    <w:rsid w:val="00F319FD"/>
    <w:rsid w:val="00F31EF1"/>
    <w:rsid w:val="00F3282F"/>
    <w:rsid w:val="00F3325C"/>
    <w:rsid w:val="00F33D51"/>
    <w:rsid w:val="00F3400A"/>
    <w:rsid w:val="00F34335"/>
    <w:rsid w:val="00F35B67"/>
    <w:rsid w:val="00F3668F"/>
    <w:rsid w:val="00F374F1"/>
    <w:rsid w:val="00F37806"/>
    <w:rsid w:val="00F37D58"/>
    <w:rsid w:val="00F400CE"/>
    <w:rsid w:val="00F405F2"/>
    <w:rsid w:val="00F40BD2"/>
    <w:rsid w:val="00F40DD7"/>
    <w:rsid w:val="00F40DE0"/>
    <w:rsid w:val="00F40E3B"/>
    <w:rsid w:val="00F4196B"/>
    <w:rsid w:val="00F41E67"/>
    <w:rsid w:val="00F421EF"/>
    <w:rsid w:val="00F43702"/>
    <w:rsid w:val="00F447A7"/>
    <w:rsid w:val="00F453FD"/>
    <w:rsid w:val="00F45D1B"/>
    <w:rsid w:val="00F46E97"/>
    <w:rsid w:val="00F46F33"/>
    <w:rsid w:val="00F50595"/>
    <w:rsid w:val="00F50B43"/>
    <w:rsid w:val="00F51BF5"/>
    <w:rsid w:val="00F52836"/>
    <w:rsid w:val="00F54407"/>
    <w:rsid w:val="00F544C5"/>
    <w:rsid w:val="00F54620"/>
    <w:rsid w:val="00F54DF2"/>
    <w:rsid w:val="00F55783"/>
    <w:rsid w:val="00F5654F"/>
    <w:rsid w:val="00F57D1E"/>
    <w:rsid w:val="00F60269"/>
    <w:rsid w:val="00F631E5"/>
    <w:rsid w:val="00F63667"/>
    <w:rsid w:val="00F63C43"/>
    <w:rsid w:val="00F642FA"/>
    <w:rsid w:val="00F64403"/>
    <w:rsid w:val="00F64A08"/>
    <w:rsid w:val="00F658CC"/>
    <w:rsid w:val="00F65C00"/>
    <w:rsid w:val="00F6642D"/>
    <w:rsid w:val="00F66784"/>
    <w:rsid w:val="00F676CC"/>
    <w:rsid w:val="00F704B5"/>
    <w:rsid w:val="00F70709"/>
    <w:rsid w:val="00F708F6"/>
    <w:rsid w:val="00F70EA1"/>
    <w:rsid w:val="00F70F2F"/>
    <w:rsid w:val="00F717B0"/>
    <w:rsid w:val="00F71BDB"/>
    <w:rsid w:val="00F7289C"/>
    <w:rsid w:val="00F72BC0"/>
    <w:rsid w:val="00F72E77"/>
    <w:rsid w:val="00F7611F"/>
    <w:rsid w:val="00F76971"/>
    <w:rsid w:val="00F76A05"/>
    <w:rsid w:val="00F77005"/>
    <w:rsid w:val="00F7708B"/>
    <w:rsid w:val="00F802F6"/>
    <w:rsid w:val="00F8030D"/>
    <w:rsid w:val="00F80B64"/>
    <w:rsid w:val="00F80CC9"/>
    <w:rsid w:val="00F821A3"/>
    <w:rsid w:val="00F8256B"/>
    <w:rsid w:val="00F82CF2"/>
    <w:rsid w:val="00F840F7"/>
    <w:rsid w:val="00F864C1"/>
    <w:rsid w:val="00F86D31"/>
    <w:rsid w:val="00F8779D"/>
    <w:rsid w:val="00F87807"/>
    <w:rsid w:val="00F90BF3"/>
    <w:rsid w:val="00F91134"/>
    <w:rsid w:val="00F9127B"/>
    <w:rsid w:val="00F91CC7"/>
    <w:rsid w:val="00F92F64"/>
    <w:rsid w:val="00F948B8"/>
    <w:rsid w:val="00F94B2F"/>
    <w:rsid w:val="00F951E4"/>
    <w:rsid w:val="00F95690"/>
    <w:rsid w:val="00F95D02"/>
    <w:rsid w:val="00F95FEC"/>
    <w:rsid w:val="00F97660"/>
    <w:rsid w:val="00F97C7A"/>
    <w:rsid w:val="00FA0528"/>
    <w:rsid w:val="00FA0697"/>
    <w:rsid w:val="00FA24C2"/>
    <w:rsid w:val="00FA2F20"/>
    <w:rsid w:val="00FA4532"/>
    <w:rsid w:val="00FA5140"/>
    <w:rsid w:val="00FA54DE"/>
    <w:rsid w:val="00FA589C"/>
    <w:rsid w:val="00FA5ADD"/>
    <w:rsid w:val="00FA6496"/>
    <w:rsid w:val="00FA6A27"/>
    <w:rsid w:val="00FA6A98"/>
    <w:rsid w:val="00FA6CC0"/>
    <w:rsid w:val="00FA73F8"/>
    <w:rsid w:val="00FA776A"/>
    <w:rsid w:val="00FA7E6D"/>
    <w:rsid w:val="00FB29A4"/>
    <w:rsid w:val="00FB3A02"/>
    <w:rsid w:val="00FB3FF5"/>
    <w:rsid w:val="00FB44BF"/>
    <w:rsid w:val="00FB4C72"/>
    <w:rsid w:val="00FB56DD"/>
    <w:rsid w:val="00FB6746"/>
    <w:rsid w:val="00FB717F"/>
    <w:rsid w:val="00FB732E"/>
    <w:rsid w:val="00FC0542"/>
    <w:rsid w:val="00FC0FDF"/>
    <w:rsid w:val="00FC1C16"/>
    <w:rsid w:val="00FC3623"/>
    <w:rsid w:val="00FC42CF"/>
    <w:rsid w:val="00FC4493"/>
    <w:rsid w:val="00FC4A60"/>
    <w:rsid w:val="00FC4C82"/>
    <w:rsid w:val="00FC51CA"/>
    <w:rsid w:val="00FC60E2"/>
    <w:rsid w:val="00FC62EE"/>
    <w:rsid w:val="00FC665A"/>
    <w:rsid w:val="00FC6C7B"/>
    <w:rsid w:val="00FC7629"/>
    <w:rsid w:val="00FC7754"/>
    <w:rsid w:val="00FC7844"/>
    <w:rsid w:val="00FD1EED"/>
    <w:rsid w:val="00FD38E2"/>
    <w:rsid w:val="00FD49D8"/>
    <w:rsid w:val="00FD4FE1"/>
    <w:rsid w:val="00FD559C"/>
    <w:rsid w:val="00FD578F"/>
    <w:rsid w:val="00FD5B47"/>
    <w:rsid w:val="00FD5BB1"/>
    <w:rsid w:val="00FD6983"/>
    <w:rsid w:val="00FD7216"/>
    <w:rsid w:val="00FE0AE6"/>
    <w:rsid w:val="00FE2D5D"/>
    <w:rsid w:val="00FE3DD6"/>
    <w:rsid w:val="00FE4996"/>
    <w:rsid w:val="00FE7798"/>
    <w:rsid w:val="00FE779F"/>
    <w:rsid w:val="00FF1321"/>
    <w:rsid w:val="00FF13C0"/>
    <w:rsid w:val="00FF167D"/>
    <w:rsid w:val="00FF2F47"/>
    <w:rsid w:val="00FF3214"/>
    <w:rsid w:val="00FF485B"/>
    <w:rsid w:val="00FF4CBC"/>
    <w:rsid w:val="00FF5350"/>
    <w:rsid w:val="00FF581F"/>
    <w:rsid w:val="00FF5B3A"/>
    <w:rsid w:val="00FF5E81"/>
    <w:rsid w:val="00FF5F46"/>
    <w:rsid w:val="00FF663C"/>
    <w:rsid w:val="00FF6EB3"/>
    <w:rsid w:val="00FF7013"/>
    <w:rsid w:val="00FF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582312"/>
  <w15:chartTrackingRefBased/>
  <w15:docId w15:val="{E08DAD91-028D-474C-BF77-00E450E8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2D58"/>
    <w:rPr>
      <w:lang w:val="en-US"/>
    </w:rPr>
  </w:style>
  <w:style w:type="paragraph" w:styleId="Ttulo1">
    <w:name w:val="heading 1"/>
    <w:basedOn w:val="Normal"/>
    <w:next w:val="Normal"/>
    <w:qFormat/>
    <w:rsid w:val="00F3053B"/>
    <w:pPr>
      <w:keepNext/>
      <w:jc w:val="right"/>
      <w:outlineLvl w:val="0"/>
    </w:pPr>
    <w:rPr>
      <w:rFonts w:ascii="Monotype Corsiva" w:hAnsi="Monotype Corsiva"/>
      <w:b/>
      <w:bCs/>
      <w:sz w:val="32"/>
      <w:szCs w:val="24"/>
      <w:lang w:val="pt-BR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DefaultText1">
    <w:name w:val="Default Text:1"/>
    <w:basedOn w:val="Normal"/>
    <w:rPr>
      <w:sz w:val="24"/>
    </w:rPr>
  </w:style>
  <w:style w:type="paragraph" w:customStyle="1" w:styleId="Tabela">
    <w:name w:val="Tabela"/>
    <w:basedOn w:val="Normal"/>
    <w:pPr>
      <w:jc w:val="both"/>
    </w:pPr>
    <w:rPr>
      <w:sz w:val="22"/>
    </w:rPr>
  </w:style>
  <w:style w:type="paragraph" w:styleId="Rodap">
    <w:name w:val="footer"/>
    <w:basedOn w:val="Normal"/>
    <w:rPr>
      <w:sz w:val="24"/>
    </w:rPr>
  </w:style>
  <w:style w:type="paragraph" w:styleId="Cabealho">
    <w:name w:val="header"/>
    <w:basedOn w:val="Normal"/>
    <w:rPr>
      <w:sz w:val="24"/>
    </w:rPr>
  </w:style>
  <w:style w:type="paragraph" w:styleId="Ttulo">
    <w:name w:val="Title"/>
    <w:basedOn w:val="Normal"/>
    <w:qFormat/>
    <w:pPr>
      <w:keepNext/>
      <w:keepLines/>
      <w:spacing w:before="141" w:after="73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before="73" w:after="73"/>
    </w:pPr>
    <w:rPr>
      <w:b/>
      <w:i/>
      <w:sz w:val="24"/>
    </w:rPr>
  </w:style>
  <w:style w:type="paragraph" w:customStyle="1" w:styleId="Numerao">
    <w:name w:val="Numeração"/>
    <w:basedOn w:val="Normal"/>
    <w:rPr>
      <w:sz w:val="24"/>
    </w:rPr>
  </w:style>
  <w:style w:type="paragraph" w:customStyle="1" w:styleId="Bullet1">
    <w:name w:val="Bullet 1"/>
    <w:basedOn w:val="Normal"/>
    <w:rPr>
      <w:sz w:val="24"/>
    </w:rPr>
  </w:style>
  <w:style w:type="paragraph" w:customStyle="1" w:styleId="Bullet">
    <w:name w:val="Bullet"/>
    <w:basedOn w:val="Normal"/>
    <w:rPr>
      <w:sz w:val="24"/>
    </w:rPr>
  </w:style>
  <w:style w:type="paragraph" w:customStyle="1" w:styleId="Corponico">
    <w:name w:val="Corpo Único"/>
    <w:basedOn w:val="Normal"/>
    <w:rPr>
      <w:sz w:val="24"/>
    </w:rPr>
  </w:style>
  <w:style w:type="paragraph" w:customStyle="1" w:styleId="Corpo">
    <w:name w:val="Corpo"/>
    <w:basedOn w:val="Normal"/>
    <w:pPr>
      <w:jc w:val="both"/>
    </w:pPr>
    <w:rPr>
      <w:sz w:val="22"/>
    </w:rPr>
  </w:style>
  <w:style w:type="paragraph" w:customStyle="1" w:styleId="DefaultText">
    <w:name w:val="Default Text"/>
    <w:basedOn w:val="Normal"/>
    <w:rPr>
      <w:sz w:val="24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B7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color w:val="000000"/>
      <w:lang w:val="pt-BR"/>
    </w:rPr>
  </w:style>
  <w:style w:type="character" w:customStyle="1" w:styleId="Pr-formataoHTMLChar">
    <w:name w:val="Pré-formatação HTML Char"/>
    <w:link w:val="Pr-formataoHTML"/>
    <w:uiPriority w:val="99"/>
    <w:rsid w:val="006B7251"/>
    <w:rPr>
      <w:rFonts w:ascii="Courier New" w:eastAsia="Calibri" w:hAnsi="Courier New" w:cs="Courier New"/>
      <w:color w:val="000000"/>
    </w:rPr>
  </w:style>
  <w:style w:type="paragraph" w:styleId="Textodebalo">
    <w:name w:val="Balloon Text"/>
    <w:basedOn w:val="Normal"/>
    <w:link w:val="TextodebaloChar"/>
    <w:rsid w:val="006159C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6159C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fausto@bioseta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Fax%20Confirmat&#243;ri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CE43B-F9C7-498D-94C5-FCDB84235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Confirmatório.dot</Template>
  <TotalTime>0</TotalTime>
  <Pages>1</Pages>
  <Words>225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</vt:lpstr>
    </vt:vector>
  </TitlesOfParts>
  <Company>Seta</Company>
  <LinksUpToDate>false</LinksUpToDate>
  <CharactersWithSpaces>1440</CharactersWithSpaces>
  <SharedDoc>false</SharedDoc>
  <HLinks>
    <vt:vector size="6" baseType="variant">
      <vt:variant>
        <vt:i4>3539026</vt:i4>
      </vt:variant>
      <vt:variant>
        <vt:i4>0</vt:i4>
      </vt:variant>
      <vt:variant>
        <vt:i4>0</vt:i4>
      </vt:variant>
      <vt:variant>
        <vt:i4>5</vt:i4>
      </vt:variant>
      <vt:variant>
        <vt:lpwstr>mailto:fausto@bioseta.com.br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</dc:title>
  <dc:subject/>
  <dc:creator>E-server</dc:creator>
  <cp:keywords/>
  <dc:description>Coemsa 25/06 - 13:30</dc:description>
  <cp:lastModifiedBy>Christovan Queiroz</cp:lastModifiedBy>
  <cp:revision>2</cp:revision>
  <cp:lastPrinted>2023-03-13T19:27:00Z</cp:lastPrinted>
  <dcterms:created xsi:type="dcterms:W3CDTF">2023-03-13T20:06:00Z</dcterms:created>
  <dcterms:modified xsi:type="dcterms:W3CDTF">2023-03-13T20:06:00Z</dcterms:modified>
</cp:coreProperties>
</file>